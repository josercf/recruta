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62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6033"/>
      </w:tblGrid>
      <w:tr w:rsidR="006B2F5B" w:rsidRPr="00D67521" w14:paraId="53AC2E19" w14:textId="77777777" w:rsidTr="001D7D7E">
        <w:trPr>
          <w:tblCellSpacing w:w="0" w:type="dxa"/>
        </w:trPr>
        <w:tc>
          <w:tcPr>
            <w:tcW w:w="2146" w:type="pct"/>
          </w:tcPr>
          <w:p w14:paraId="4708F5E4" w14:textId="391C3FA6" w:rsidR="006B2F5B" w:rsidRPr="00517546" w:rsidRDefault="00B55441" w:rsidP="00D67521">
            <w:pPr>
              <w:pStyle w:val="NormalWeb"/>
              <w:rPr>
                <w:rFonts w:asciiTheme="minorHAnsi" w:eastAsiaTheme="minorHAnsi" w:hAnsiTheme="minorHAnsi" w:cstheme="minorHAnsi"/>
                <w:b/>
                <w:bCs/>
                <w:color w:val="111B3F"/>
                <w:kern w:val="2"/>
                <w:sz w:val="44"/>
                <w:szCs w:val="44"/>
                <w:lang w:eastAsia="en-US"/>
                <w14:ligatures w14:val="standardContextual"/>
              </w:rPr>
            </w:pPr>
            <w:r w:rsidRPr="00B55441">
              <w:rPr>
                <w:rFonts w:asciiTheme="minorHAnsi" w:eastAsiaTheme="minorHAnsi" w:hAnsiTheme="minorHAnsi" w:cstheme="minorHAnsi"/>
                <w:b/>
                <w:bCs/>
                <w:color w:val="111B3F"/>
                <w:kern w:val="2"/>
                <w:sz w:val="44"/>
                <w:szCs w:val="44"/>
                <w:lang w:eastAsia="en-US"/>
                <w14:ligatures w14:val="standardContextual"/>
              </w:rPr>
              <w:t>{nome}</w:t>
            </w:r>
            <w:r w:rsidR="006B2F5B" w:rsidRPr="00006D22">
              <w:rPr>
                <w:rFonts w:asciiTheme="minorHAnsi" w:eastAsiaTheme="minorHAnsi" w:hAnsiTheme="minorHAnsi" w:cstheme="minorHAnsi"/>
                <w:b/>
                <w:bCs/>
                <w:color w:val="111B3F"/>
                <w:kern w:val="2"/>
                <w:sz w:val="44"/>
                <w:szCs w:val="44"/>
                <w:lang w:eastAsia="en-US"/>
                <w14:ligatures w14:val="standardContextual"/>
              </w:rPr>
              <w:br/>
            </w:r>
            <w:r w:rsidR="006B2F5B" w:rsidRPr="00006D22">
              <w:rPr>
                <w:rFonts w:ascii="Arial" w:hAnsi="Arial" w:cs="Arial"/>
                <w:b/>
                <w:color w:val="339966"/>
                <w:sz w:val="16"/>
                <w:szCs w:val="16"/>
              </w:rPr>
              <w:t>{consultoria}</w:t>
            </w:r>
          </w:p>
        </w:tc>
        <w:tc>
          <w:tcPr>
            <w:tcW w:w="2854" w:type="pct"/>
          </w:tcPr>
          <w:p w14:paraId="322C6AF0" w14:textId="499DE82D" w:rsidR="006B2F5B" w:rsidRPr="00246EB9" w:rsidRDefault="006B2F5B" w:rsidP="006B2F5B">
            <w:pPr>
              <w:ind w:right="180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B5B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r w:rsidR="00B55441">
              <w:rPr>
                <w:rFonts w:ascii="Arial" w:hAnsi="Arial" w:cs="Arial"/>
                <w:sz w:val="20"/>
                <w:szCs w:val="20"/>
              </w:rPr>
              <w:t>{localizacao}</w:t>
            </w:r>
            <w:r w:rsidR="002F4B5B" w:rsidRPr="002F4B5B">
              <w:rPr>
                <w:rFonts w:ascii="Arial" w:hAnsi="Arial" w:cs="Arial"/>
                <w:sz w:val="20"/>
                <w:szCs w:val="20"/>
              </w:rPr>
              <w:t/>
            </w:r>
          </w:p>
          <w:p w14:paraId="6D0F57F8" w14:textId="55C5A36C" w:rsidR="006B2F5B" w:rsidRPr="00246EB9" w:rsidRDefault="006B2F5B" w:rsidP="006B2F5B">
            <w:pPr>
              <w:ind w:right="180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B5B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r w:rsidRPr="00246EB9">
              <w:rPr>
                <w:rFonts w:ascii="Arial" w:hAnsi="Arial" w:cs="Arial"/>
                <w:sz w:val="20"/>
                <w:szCs w:val="20"/>
              </w:rPr>
              <w:t>{nacionalidade}</w:t>
            </w:r>
            <w:r w:rsidR="00B55441">
              <w:rPr>
                <w:rFonts w:ascii="Arial" w:hAnsi="Arial" w:cs="Arial"/>
                <w:sz w:val="20"/>
                <w:szCs w:val="20"/>
              </w:rPr>
              <w:t/>
            </w:r>
          </w:p>
          <w:p w14:paraId="00AEBCAF" w14:textId="77777777" w:rsidR="006B2F5B" w:rsidRPr="00246EB9" w:rsidRDefault="006B2F5B" w:rsidP="006B2F5B">
            <w:pPr>
              <w:ind w:right="18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         </w:t>
            </w:r>
          </w:p>
          <w:p w14:paraId="4A893527" w14:textId="77777777" w:rsidR="006B2F5B" w:rsidRPr="00246EB9" w:rsidRDefault="006B2F5B" w:rsidP="006B2F5B">
            <w:pPr>
              <w:ind w:right="1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           </w:t>
            </w:r>
          </w:p>
          <w:p w14:paraId="62D9AC19" w14:textId="66868A5B" w:rsidR="006B2F5B" w:rsidRPr="0025564E" w:rsidRDefault="002F4B5B" w:rsidP="006B2F5B">
            <w:pPr>
              <w:ind w:right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</w:t>
            </w:r>
            <w:r w:rsidR="00A72945" w:rsidRPr="00246EB9">
              <w:rPr>
                <w:rFonts w:ascii="Arial" w:hAnsi="Arial" w:cs="Arial"/>
                <w:sz w:val="20"/>
                <w:szCs w:val="20"/>
              </w:rPr>
              <w:t>Telefone:</w:t>
            </w:r>
            <w:r w:rsidR="006B2F5B" w:rsidRPr="00246E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71A94" w:rsidRPr="00371A94">
              <w:rPr>
                <w:rFonts w:ascii="Arial" w:hAnsi="Arial" w:cs="Arial"/>
                <w:sz w:val="20"/>
                <w:szCs w:val="20"/>
              </w:rPr>
              <w:t xml:space="preserve"/>
            </w:r>
            <w:r w:rsidR="00D82064" w:rsidRPr="00D82064">
              <w:rPr>
                <w:rFonts w:ascii="Arial" w:hAnsi="Arial" w:cs="Arial"/>
                <w:sz w:val="20"/>
                <w:szCs w:val="20"/>
              </w:rPr>
              <w:t>{telefone}</w:t>
            </w:r>
            <w:r w:rsidR="006B2F5B" w:rsidRPr="00246EB9">
              <w:rPr>
                <w:rFonts w:ascii="Arial" w:hAnsi="Arial" w:cs="Arial"/>
                <w:sz w:val="20"/>
                <w:szCs w:val="20"/>
              </w:rPr>
              <w:br/>
              <w:t xml:space="preserve">                               E-mail: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191C" w:rsidRPr="007C191C">
              <w:rPr>
                <w:rFonts w:ascii="Arial" w:hAnsi="Arial" w:cs="Arial"/>
                <w:b/>
                <w:bCs/>
                <w:sz w:val="20"/>
                <w:szCs w:val="20"/>
              </w:rPr>
              <w:t>{email}</w:t>
            </w:r>
          </w:p>
        </w:tc>
      </w:tr>
      <w:tr w:rsidR="00F17B70" w:rsidRPr="00D67521" w14:paraId="07E23170" w14:textId="77777777" w:rsidTr="002700FB">
        <w:trPr>
          <w:tblCellSpacing w:w="0" w:type="dxa"/>
        </w:trPr>
        <w:tc>
          <w:tcPr>
            <w:tcW w:w="5000" w:type="pct"/>
            <w:gridSpan w:val="2"/>
          </w:tcPr>
          <w:p w14:paraId="0F7147F5" w14:textId="77777777" w:rsidR="00F17B70" w:rsidRPr="00246EB9" w:rsidRDefault="00F17B70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 w:rsidRPr="00246EB9">
              <w:rPr>
                <w:rFonts w:ascii="Arial" w:hAnsi="Arial" w:cs="Arial"/>
                <w:sz w:val="18"/>
                <w:szCs w:val="18"/>
              </w:rPr>
              <w:t>  </w:t>
            </w:r>
          </w:p>
        </w:tc>
      </w:tr>
      <w:tr w:rsidR="00911892" w:rsidRPr="007118F9" w14:paraId="1A40C000" w14:textId="77777777" w:rsidTr="002700FB">
        <w:trPr>
          <w:tblCellSpacing w:w="0" w:type="dxa"/>
        </w:trPr>
        <w:tc>
          <w:tcPr>
            <w:tcW w:w="5000" w:type="pct"/>
            <w:gridSpan w:val="2"/>
            <w:vAlign w:val="center"/>
          </w:tcPr>
          <w:p w14:paraId="0B8F4858" w14:textId="77777777" w:rsidR="00911892" w:rsidRPr="007118F9" w:rsidRDefault="00231128" w:rsidP="0023112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18F9">
              <w:rPr>
                <w:rFonts w:ascii="Arial" w:hAnsi="Arial" w:cs="Arial"/>
                <w:b/>
                <w:bCs/>
                <w:sz w:val="20"/>
                <w:szCs w:val="20"/>
              </w:rPr>
              <w:t>Perfil do candidato</w:t>
            </w:r>
            <w:r w:rsidR="00F24977" w:rsidRPr="007118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(Obrigatório)</w:t>
            </w:r>
          </w:p>
          <w:p w14:paraId="12D7035B" w14:textId="77777777" w:rsidR="00231128" w:rsidRPr="007118F9" w:rsidRDefault="0023112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tbl>
            <w:tblPr>
              <w:tblW w:w="10538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947"/>
              <w:gridCol w:w="6591"/>
            </w:tblGrid>
            <w:tr w:rsidR="004930CE" w:rsidRPr="007118F9" w14:paraId="1815AEEE" w14:textId="77777777" w:rsidTr="00CC3A18">
              <w:trPr>
                <w:trHeight w:val="343"/>
              </w:trPr>
              <w:tc>
                <w:tcPr>
                  <w:tcW w:w="3947" w:type="dxa"/>
                  <w:shd w:val="clear" w:color="auto" w:fill="F3F3F3"/>
                </w:tcPr>
                <w:p w14:paraId="5DA8740D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Segmento/Área</w:t>
                  </w:r>
                </w:p>
              </w:tc>
              <w:tc>
                <w:tcPr>
                  <w:tcW w:w="6591" w:type="dxa"/>
                </w:tcPr>
                <w:p w14:paraId="22790731" w14:textId="6F5B3D46" w:rsidR="004930CE" w:rsidRPr="00B24B0A" w:rsidRDefault="00A736D6" w:rsidP="00BD527F">
                  <w:pPr>
                    <w:pStyle w:val="ABLOCKPARA"/>
                    <w:tabs>
                      <w:tab w:val="left" w:pos="1310"/>
                    </w:tabs>
                    <w:spacing w:after="12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u w:val="single"/>
                    </w:rPr>
                  </w:pPr>
                  <w:r w:rsidRPr="00A736D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u w:val="single"/>
                    </w:rPr>
                    <w:t xml:space="preserve">{p_segmentoArea}</w:t>
                  </w:r>
                </w:p>
              </w:tc>
            </w:tr>
            <w:tr w:rsidR="004930CE" w:rsidRPr="00FA5529" w14:paraId="127F5811" w14:textId="77777777" w:rsidTr="00CC3A18">
              <w:trPr>
                <w:trHeight w:val="679"/>
              </w:trPr>
              <w:tc>
                <w:tcPr>
                  <w:tcW w:w="3947" w:type="dxa"/>
                  <w:shd w:val="clear" w:color="auto" w:fill="F3F3F3"/>
                </w:tcPr>
                <w:p w14:paraId="12E4A8EB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Especialidade </w:t>
                  </w:r>
                </w:p>
                <w:p w14:paraId="69310BA5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Tempo de experiência</w:t>
                  </w:r>
                </w:p>
              </w:tc>
              <w:tc>
                <w:tcPr>
                  <w:tcW w:w="6591" w:type="dxa"/>
                </w:tcPr>
                <w:p w14:paraId="0DFA66C0" w14:textId="000CF946" w:rsidR="00A47069" w:rsidRDefault="00134B1E" w:rsidP="00096471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{p_especialidade}</w:t>
                  </w:r>
                </w:p>
                <w:p w14:paraId="1998B5B3" w14:textId="3171BC3A" w:rsidR="00134B1E" w:rsidRPr="007B7C37" w:rsidRDefault="00134B1E" w:rsidP="00096471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{p_especialidadeTempo}</w:t>
                  </w:r>
                </w:p>
              </w:tc>
            </w:tr>
            <w:tr w:rsidR="004930CE" w:rsidRPr="00134B1E" w14:paraId="717C828F" w14:textId="77777777" w:rsidTr="00CC3A18">
              <w:trPr>
                <w:trHeight w:val="685"/>
              </w:trPr>
              <w:tc>
                <w:tcPr>
                  <w:tcW w:w="3947" w:type="dxa"/>
                  <w:shd w:val="clear" w:color="auto" w:fill="F3F3F3"/>
                </w:tcPr>
                <w:p w14:paraId="3A6234F4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Expertise/Módulo </w:t>
                  </w:r>
                </w:p>
                <w:p w14:paraId="649657FE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Tempo de experiência</w:t>
                  </w:r>
                </w:p>
              </w:tc>
              <w:tc>
                <w:tcPr>
                  <w:tcW w:w="6591" w:type="dxa"/>
                </w:tcPr>
                <w:p w14:paraId="7069AE51" w14:textId="50005510" w:rsidR="00A47069" w:rsidRPr="00134B1E" w:rsidRDefault="007C191C" w:rsidP="00C27C2D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{p_expertiseModulo}</w:t>
                  </w:r>
                </w:p>
                <w:p w14:paraId="76BAA5EE" w14:textId="64D0A980" w:rsidR="00134B1E" w:rsidRPr="00134B1E" w:rsidRDefault="00134B1E" w:rsidP="00C27C2D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en-US"/>
                    </w:rPr>
                    <w:t xml:space="preserve">{p_expertiseTempo}</w:t>
                  </w:r>
                  <w:proofErr w:type="spellStart"/>
                  <w:proofErr w:type="spellEnd"/>
                </w:p>
              </w:tc>
            </w:tr>
            <w:tr w:rsidR="004930CE" w:rsidRPr="00EB2D1C" w14:paraId="5B7D01DD" w14:textId="77777777" w:rsidTr="00CC3A18">
              <w:trPr>
                <w:trHeight w:val="553"/>
              </w:trPr>
              <w:tc>
                <w:tcPr>
                  <w:tcW w:w="3947" w:type="dxa"/>
                  <w:shd w:val="clear" w:color="auto" w:fill="F3F3F3"/>
                </w:tcPr>
                <w:p w14:paraId="50A9A5C1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Proficiência</w:t>
                  </w:r>
                </w:p>
              </w:tc>
              <w:tc>
                <w:tcPr>
                  <w:tcW w:w="6591" w:type="dxa"/>
                </w:tcPr>
                <w:p w14:paraId="1748B60E" w14:textId="1413CDEC" w:rsidR="00246EB9" w:rsidRPr="00DC7BB0" w:rsidRDefault="009E3AD1" w:rsidP="00ED631F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E3AD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{p_proficiencia}</w:t>
                  </w:r>
                  <w:proofErr w:type="spellStart"/>
                  <w:proofErr w:type="spellEnd"/>
                </w:p>
              </w:tc>
            </w:tr>
            <w:tr w:rsidR="004930CE" w:rsidRPr="007118F9" w14:paraId="4D43BF79" w14:textId="77777777" w:rsidTr="00CC3A18">
              <w:trPr>
                <w:trHeight w:val="343"/>
              </w:trPr>
              <w:tc>
                <w:tcPr>
                  <w:tcW w:w="3947" w:type="dxa"/>
                  <w:shd w:val="clear" w:color="auto" w:fill="F3F3F3"/>
                </w:tcPr>
                <w:p w14:paraId="65BD5FC3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Nível de inglês</w:t>
                  </w:r>
                </w:p>
              </w:tc>
              <w:tc>
                <w:tcPr>
                  <w:tcW w:w="6591" w:type="dxa"/>
                </w:tcPr>
                <w:p w14:paraId="2D0FABEF" w14:textId="4DB90378" w:rsidR="004930CE" w:rsidRPr="004930CE" w:rsidRDefault="002D7E49" w:rsidP="00246EB9">
                  <w:pPr>
                    <w:pStyle w:val="ABLOCKPARA"/>
                    <w:tabs>
                      <w:tab w:val="left" w:pos="1070"/>
                    </w:tabs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{p_nivelIngles}</w:t>
                  </w:r>
                </w:p>
              </w:tc>
            </w:tr>
            <w:tr w:rsidR="004930CE" w:rsidRPr="007118F9" w14:paraId="3CA06058" w14:textId="77777777" w:rsidTr="00CC3A18">
              <w:trPr>
                <w:trHeight w:val="335"/>
              </w:trPr>
              <w:tc>
                <w:tcPr>
                  <w:tcW w:w="3947" w:type="dxa"/>
                  <w:shd w:val="clear" w:color="auto" w:fill="F3F3F3"/>
                </w:tcPr>
                <w:p w14:paraId="3B156205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Nível de espanhol</w:t>
                  </w:r>
                </w:p>
              </w:tc>
              <w:tc>
                <w:tcPr>
                  <w:tcW w:w="6591" w:type="dxa"/>
                </w:tcPr>
                <w:p w14:paraId="3E5E2438" w14:textId="1FE6C10D" w:rsidR="004930CE" w:rsidRPr="004930CE" w:rsidRDefault="002D7E49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{p_nivelEspanhol}</w:t>
                  </w:r>
                </w:p>
              </w:tc>
            </w:tr>
            <w:tr w:rsidR="004930CE" w:rsidRPr="007118F9" w14:paraId="2597C4FE" w14:textId="77777777" w:rsidTr="00CC3A18">
              <w:trPr>
                <w:trHeight w:val="343"/>
              </w:trPr>
              <w:tc>
                <w:tcPr>
                  <w:tcW w:w="3947" w:type="dxa"/>
                  <w:shd w:val="clear" w:color="auto" w:fill="F3F3F3"/>
                </w:tcPr>
                <w:p w14:paraId="6F9CEE4D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Base atual do profissional </w:t>
                  </w:r>
                </w:p>
              </w:tc>
              <w:tc>
                <w:tcPr>
                  <w:tcW w:w="6591" w:type="dxa"/>
                </w:tcPr>
                <w:p w14:paraId="726EF41C" w14:textId="26B1380A" w:rsidR="004930CE" w:rsidRPr="004930CE" w:rsidRDefault="00371A94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{p_baseAtual}</w:t>
                  </w:r>
                </w:p>
              </w:tc>
            </w:tr>
            <w:tr w:rsidR="004930CE" w:rsidRPr="007118F9" w14:paraId="53DD2653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4A6D10A0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Disponibilidade </w:t>
                  </w:r>
                </w:p>
              </w:tc>
              <w:tc>
                <w:tcPr>
                  <w:tcW w:w="6591" w:type="dxa"/>
                </w:tcPr>
                <w:p w14:paraId="1D0F04AD" w14:textId="77777777" w:rsidR="00064350" w:rsidRDefault="00BE76F2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{p_disponibilidade}</w:t>
                  </w:r>
                </w:p>
                <w:p w14:paraId="5523A77C" w14:textId="50154357" w:rsidR="00BE76F2" w:rsidRPr="004930CE" w:rsidRDefault="002D7E49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  <w:tr w:rsidR="004930CE" w:rsidRPr="007118F9" w14:paraId="534D16B1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661415AB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Recurso – Valor Salarial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(</w:t>
                  </w:r>
                  <w:r w:rsidR="00123B2D">
                    <w:rPr>
                      <w:rFonts w:ascii="Arial" w:hAnsi="Arial" w:cs="Arial"/>
                      <w:b/>
                      <w:sz w:val="18"/>
                      <w:szCs w:val="18"/>
                    </w:rPr>
                    <w:t>CLT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591" w:type="dxa"/>
                </w:tcPr>
                <w:p w14:paraId="2B9020F5" w14:textId="2E9E3C48" w:rsidR="004930CE" w:rsidRPr="004930CE" w:rsidRDefault="00246EB9" w:rsidP="004930CE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{p_valorRecurso}</w:t>
                  </w:r>
                </w:p>
              </w:tc>
            </w:tr>
            <w:tr w:rsidR="004930CE" w:rsidRPr="007118F9" w14:paraId="27D6990E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4F6C6D46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Consultoria – Valor Salarial + Impostos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(</w:t>
                  </w:r>
                  <w:r w:rsidR="00123B2D">
                    <w:rPr>
                      <w:rFonts w:ascii="Arial" w:hAnsi="Arial" w:cs="Arial"/>
                      <w:b/>
                      <w:sz w:val="18"/>
                      <w:szCs w:val="18"/>
                    </w:rPr>
                    <w:t>CLT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591" w:type="dxa"/>
                </w:tcPr>
                <w:p w14:paraId="0DA902A1" w14:textId="111FBDF8" w:rsidR="004930CE" w:rsidRPr="004930CE" w:rsidRDefault="005B5104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{p_valorConsultoria}</w:t>
                  </w:r>
                </w:p>
              </w:tc>
            </w:tr>
            <w:tr w:rsidR="004930CE" w:rsidRPr="007118F9" w14:paraId="3AFA5782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6EBA7B42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Ex-funcionário Accenture?</w:t>
                  </w:r>
                </w:p>
              </w:tc>
              <w:tc>
                <w:tcPr>
                  <w:tcW w:w="6591" w:type="dxa"/>
                </w:tcPr>
                <w:p w14:paraId="031796A1" w14:textId="57503A8B" w:rsidR="004930CE" w:rsidRPr="004930CE" w:rsidRDefault="002F4B5B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{p_exAccenture}</w:t>
                  </w:r>
                </w:p>
              </w:tc>
            </w:tr>
            <w:tr w:rsidR="00CC3A18" w:rsidRPr="007118F9" w14:paraId="273074BA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30FBF8D6" w14:textId="5A41571E" w:rsidR="00CC3A18" w:rsidRPr="007118F9" w:rsidRDefault="00CC3A18" w:rsidP="00CC3A18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Atuou em projetos Accenture?</w:t>
                  </w:r>
                </w:p>
              </w:tc>
              <w:tc>
                <w:tcPr>
                  <w:tcW w:w="6591" w:type="dxa"/>
                </w:tcPr>
                <w:p w14:paraId="4D85F5B8" w14:textId="7CECDB34" w:rsidR="00CC3A18" w:rsidRPr="004930CE" w:rsidRDefault="002F4B5B" w:rsidP="00CC3A18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{p_projetosAccenture}</w:t>
                  </w:r>
                </w:p>
              </w:tc>
            </w:tr>
          </w:tbl>
          <w:p w14:paraId="08FAD818" w14:textId="77777777" w:rsidR="00231128" w:rsidRPr="007118F9" w:rsidRDefault="00231128">
            <w:pPr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940F5E" w:rsidRPr="007118F9" w14:paraId="7F6E5840" w14:textId="77777777" w:rsidTr="002700FB">
        <w:trPr>
          <w:trHeight w:val="269"/>
          <w:tblCellSpacing w:w="0" w:type="dxa"/>
        </w:trPr>
        <w:tc>
          <w:tcPr>
            <w:tcW w:w="5000" w:type="pct"/>
            <w:gridSpan w:val="2"/>
            <w:vAlign w:val="center"/>
          </w:tcPr>
          <w:tbl>
            <w:tblPr>
              <w:tblW w:w="10538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947"/>
              <w:gridCol w:w="6591"/>
            </w:tblGrid>
            <w:tr w:rsidR="00CC3A18" w:rsidRPr="004930CE" w14:paraId="744C4D0F" w14:textId="77777777" w:rsidTr="000E6A60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786EC992" w14:textId="0E155B8A" w:rsidR="00CC3A18" w:rsidRPr="007118F9" w:rsidRDefault="0018162C" w:rsidP="00CC3A18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Disponibilidade de agendas:</w:t>
                  </w:r>
                </w:p>
              </w:tc>
              <w:tc>
                <w:tcPr>
                  <w:tcW w:w="6591" w:type="dxa"/>
                </w:tcPr>
                <w:p w14:paraId="4D37E4AB" w14:textId="32EE92FC" w:rsidR="00CC3A18" w:rsidRPr="004930CE" w:rsidRDefault="00082607" w:rsidP="00CC3A18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{p_disponibilidadeAgendas}</w:t>
                  </w:r>
                </w:p>
              </w:tc>
            </w:tr>
          </w:tbl>
          <w:p w14:paraId="41128B14" w14:textId="77777777" w:rsidR="00940F5E" w:rsidRPr="007118F9" w:rsidRDefault="00940F5E" w:rsidP="00940F5E">
            <w:pPr>
              <w:rPr>
                <w:rFonts w:ascii="Arial" w:hAnsi="Arial" w:cs="Arial"/>
              </w:rPr>
            </w:pPr>
          </w:p>
        </w:tc>
      </w:tr>
      <w:tr w:rsidR="0018162C" w:rsidRPr="007118F9" w14:paraId="2695C417" w14:textId="77777777" w:rsidTr="002700FB">
        <w:trPr>
          <w:trHeight w:val="269"/>
          <w:tblCellSpacing w:w="0" w:type="dxa"/>
        </w:trPr>
        <w:tc>
          <w:tcPr>
            <w:tcW w:w="5000" w:type="pct"/>
            <w:gridSpan w:val="2"/>
            <w:vAlign w:val="center"/>
          </w:tcPr>
          <w:p w14:paraId="71095892" w14:textId="77777777" w:rsidR="0018162C" w:rsidRDefault="0018162C" w:rsidP="00CC3A18">
            <w:pPr>
              <w:pStyle w:val="ABLOCKPARA"/>
              <w:spacing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2C18EF3" w14:textId="77777777" w:rsidR="0018162C" w:rsidRDefault="0018162C" w:rsidP="00CC3A18">
            <w:pPr>
              <w:pStyle w:val="ABLOCKPARA"/>
              <w:spacing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D4F46" w:rsidRPr="00A57436" w14:paraId="34FEC8A1" w14:textId="77777777" w:rsidTr="002700FB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3C9539" w14:textId="77777777" w:rsidR="00FB1C39" w:rsidRPr="001932C5" w:rsidRDefault="003D5392" w:rsidP="00E83EB4">
            <w:pPr>
              <w:jc w:val="center"/>
              <w:rPr>
                <w:rFonts w:ascii="Arial" w:hAnsi="Arial" w:cs="Arial"/>
                <w:b/>
                <w:bCs/>
              </w:rPr>
            </w:pPr>
            <w:r w:rsidRPr="001932C5">
              <w:rPr>
                <w:rFonts w:ascii="Arial" w:hAnsi="Arial" w:cs="Arial"/>
                <w:b/>
                <w:bCs/>
              </w:rPr>
              <w:t>Q</w:t>
            </w:r>
            <w:r w:rsidR="001932C5" w:rsidRPr="001932C5">
              <w:rPr>
                <w:rFonts w:ascii="Arial" w:hAnsi="Arial" w:cs="Arial"/>
                <w:b/>
                <w:bCs/>
              </w:rPr>
              <w:t>ualificação</w:t>
            </w:r>
          </w:p>
          <w:p w14:paraId="7A357CDA" w14:textId="77777777" w:rsidR="00AD5F8C" w:rsidRPr="001932C5" w:rsidRDefault="00AD5F8C" w:rsidP="00EC4259">
            <w:pPr>
              <w:rPr>
                <w:rFonts w:ascii="Arial" w:hAnsi="Arial" w:cs="Arial"/>
                <w:b/>
                <w:bCs/>
              </w:rPr>
            </w:pPr>
          </w:p>
          <w:p w14:paraId="20012AB9" w14:textId="1AED7D8F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57436">
              <w:rPr>
                <w:rFonts w:ascii="Arial" w:hAnsi="Arial" w:cs="Arial"/>
                <w:sz w:val="18"/>
                <w:szCs w:val="18"/>
              </w:rPr>
              <w:t xml:space="preserve">{qualificacao}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</w:p>
          <w:p w14:paraId="67616DE2" w14:textId="77777777" w:rsidR="00F96E8A" w:rsidRPr="00A57436" w:rsidRDefault="00F96E8A" w:rsidP="00A574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2E50A90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EWM – Extend Warehouse Management S/4 Hana – 1909.</w:t>
            </w:r>
          </w:p>
          <w:p w14:paraId="47D2F51A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 xml:space="preserve">{#certificacoes}</w:t>
            </w:r>
          </w:p>
          <w:p w14:paraId="47D2F51A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 xml:space="preserve">{.}</w:t>
            </w:r>
          </w:p>
          <w:p w14:paraId="47D2F51A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 xml:space="preserve">{/certificacoes}</w:t>
            </w:r>
          </w:p>
        </w:tc>
      </w:tr>
      <w:tr w:rsidR="00911892" w:rsidRPr="00A300BA" w14:paraId="0E2E4EC8" w14:textId="77777777" w:rsidTr="002700FB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639FA2" w14:textId="77777777" w:rsidR="00E83EB4" w:rsidRPr="00A57436" w:rsidRDefault="00E83EB4" w:rsidP="00AC627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13997980" w14:textId="2287AB1F" w:rsidR="00382704" w:rsidRPr="00EB6136" w:rsidRDefault="001932C5" w:rsidP="00EB6136">
            <w:pPr>
              <w:jc w:val="center"/>
              <w:rPr>
                <w:rFonts w:ascii="Arial" w:hAnsi="Arial" w:cs="Arial"/>
                <w:b/>
                <w:bCs/>
              </w:rPr>
            </w:pPr>
            <w:r w:rsidRPr="00EB6136">
              <w:rPr>
                <w:rFonts w:ascii="Arial" w:hAnsi="Arial" w:cs="Arial"/>
                <w:b/>
                <w:bCs/>
              </w:rPr>
              <w:t>Experiência Profissional</w:t>
            </w:r>
          </w:p>
          <w:p w14:paraId="2D639FA2" w14:textId="77777777" w:rsidR="00E83EB4" w:rsidRPr="00A57436" w:rsidRDefault="00E83EB4" w:rsidP="00AC627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 xml:space="preserve">{#experiencias}</w:t>
            </w:r>
          </w:p>
          <w:p w14:paraId="7D2C3CA5" w14:textId="77777777" w:rsidR="00997F54" w:rsidRPr="00997F54" w:rsidRDefault="00997F54" w:rsidP="00997F54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97F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{empresa}</w:t>
            </w:r>
            <w:proofErr w:type="spellEnd"/>
            <w:proofErr w:type="spellStart"/>
            <w:proofErr w:type="spellEnd"/>
          </w:p>
          <w:p w14:paraId="6393D347" w14:textId="60A28003" w:rsidR="00EB6136" w:rsidRPr="00EB6136" w:rsidRDefault="00EB6136" w:rsidP="00EB6136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{#cargo}Cargo: {cargo}{/cargo}</w:t>
            </w:r>
          </w:p>
          <w:p w14:paraId="391D46E0" w14:textId="1B48DBD3" w:rsidR="00EB6136" w:rsidRPr="00EB6136" w:rsidRDefault="00EB6136" w:rsidP="00EB6136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{#periodo}Período: {periodo}{/periodo}</w:t>
            </w:r>
            <w:proofErr w:type="gramStart"/>
            <w:proofErr w:type="gramEnd"/>
            <w:proofErr w:type="gramStart"/>
            <w:proofErr w:type="gramEnd"/>
          </w:p>
          <w:p w14:paraId="3334D16C" w14:textId="58C0DA57" w:rsidR="00EB6136" w:rsidRPr="00EB6136" w:rsidRDefault="00EB6136" w:rsidP="00EB6136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{#local}Local: {local}{/local}</w:t>
            </w:r>
          </w:p>
          <w:p w14:paraId="1EE717C5" w14:textId="242511C1" w:rsidR="00EB6136" w:rsidRDefault="009A07C7" w:rsidP="009E497B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{#atividades}Atividades: {atividades}{/atividades}</w:t>
            </w:r>
            <w:proofErr w:type="spellStart"/>
            <w:proofErr w:type="spellEnd"/>
            <w:proofErr w:type="spellStart"/>
            <w:proofErr w:type="spellEnd"/>
          </w:p>
          <w:p w14:paraId="6A1E7A5B" w14:textId="77777777" w:rsidR="009E497B" w:rsidRPr="009E497B" w:rsidRDefault="009E497B" w:rsidP="009E497B">
            <w:pPr>
              <w:ind w:left="72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D639FA2" w14:textId="77777777" w:rsidR="00E83EB4" w:rsidRPr="00A57436" w:rsidRDefault="00E83EB4" w:rsidP="00AC627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 xml:space="preserve">{/experiencias}</w:t>
            </w:r>
          </w:p>
        </w:tc>
      </w:tr>
      <w:tr w:rsidR="00055389" w:rsidRPr="007118F9" w14:paraId="55252BD7" w14:textId="77777777" w:rsidTr="00E83EB4">
        <w:trPr>
          <w:trHeight w:val="308"/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11025" w14:textId="77777777" w:rsidR="00055389" w:rsidRPr="00367200" w:rsidRDefault="000241F9" w:rsidP="00E83EB4">
            <w:pPr>
              <w:jc w:val="center"/>
              <w:rPr>
                <w:rFonts w:ascii="Arial" w:eastAsia="Arial Unicode MS" w:hAnsi="Arial" w:cs="Arial"/>
                <w:color w:val="000000" w:themeColor="text1"/>
              </w:rPr>
            </w:pPr>
            <w:r w:rsidRPr="00367200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 xml:space="preserve">Referências </w:t>
            </w:r>
          </w:p>
        </w:tc>
      </w:tr>
      <w:tr w:rsidR="00055389" w:rsidRPr="00011B36" w14:paraId="0A716C2F" w14:textId="77777777" w:rsidTr="001B74A0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0FAD20" w14:textId="04E843F4" w:rsidR="00040EC7" w:rsidRPr="00011B36" w:rsidRDefault="00775DD2" w:rsidP="00583676">
            <w:pPr>
              <w:pStyle w:val="NormalWeb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11B36">
              <w:rPr>
                <w:rFonts w:ascii="Arial" w:hAnsi="Arial" w:cs="Arial"/>
                <w:sz w:val="18"/>
                <w:szCs w:val="18"/>
                <w:lang w:val="en-GB"/>
              </w:rPr>
              <w:t xml:space="preserve">{referencias}</w:t>
            </w:r>
          </w:p>
        </w:tc>
      </w:tr>
      <w:tr w:rsidR="00E83EB4" w:rsidRPr="007118F9" w14:paraId="65FAC5FC" w14:textId="77777777" w:rsidTr="001B74A0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500C75" w14:textId="77777777" w:rsidR="00E83EB4" w:rsidRPr="007118F9" w:rsidRDefault="000241F9" w:rsidP="00E83EB4">
            <w:pPr>
              <w:pStyle w:val="NormalWeb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</w:rPr>
              <w:t>Formação, Cursos e Certificações</w:t>
            </w:r>
          </w:p>
        </w:tc>
      </w:tr>
      <w:tr w:rsidR="00E83EB4" w:rsidRPr="00633245" w14:paraId="447DD8DB" w14:textId="77777777" w:rsidTr="001B74A0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3FF4CE" w14:textId="77777777" w:rsidR="006F5B73" w:rsidRDefault="006F5B73" w:rsidP="006F5B73">
            <w:pPr>
              <w:tabs>
                <w:tab w:val="left" w:pos="30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t xml:space="preserve">{#formacao}</w:t>
            </w:r>
          </w:p>
          <w:p w14:paraId="563FF4CE" w14:textId="77777777" w:rsidR="006F5B73" w:rsidRDefault="006F5B73" w:rsidP="006F5B73">
            <w:pPr>
              <w:tabs>
                <w:tab w:val="left" w:pos="30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t xml:space="preserve">{.}</w:t>
            </w:r>
          </w:p>
          <w:p w14:paraId="563FF4CE" w14:textId="77777777" w:rsidR="006F5B73" w:rsidRDefault="006F5B73" w:rsidP="006F5B73">
            <w:pPr>
              <w:tabs>
                <w:tab w:val="left" w:pos="30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t xml:space="preserve">{/formacao}</w:t>
            </w:r>
          </w:p>
        </w:tc>
      </w:tr>
      <w:tr w:rsidR="00E83EB4" w:rsidRPr="007118F9" w14:paraId="1A336808" w14:textId="77777777" w:rsidTr="00E83EB4">
        <w:trPr>
          <w:trHeight w:val="227"/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F52905" w14:textId="77777777" w:rsidR="00E83EB4" w:rsidRPr="00AB6E97" w:rsidRDefault="002441B8" w:rsidP="00E83E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41B8">
              <w:rPr>
                <w:rFonts w:ascii="Arial" w:hAnsi="Arial" w:cs="Arial"/>
                <w:b/>
              </w:rPr>
              <w:t>Parecer da Entrevista (Obrigatório)</w:t>
            </w:r>
          </w:p>
        </w:tc>
      </w:tr>
      <w:tr w:rsidR="00E83EB4" w:rsidRPr="002441B8" w14:paraId="01686558" w14:textId="77777777" w:rsidTr="001C0E63">
        <w:trPr>
          <w:trHeight w:val="1196"/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07D44E" w14:textId="41A6BCEE" w:rsidR="007F15A3" w:rsidRPr="007F15A3" w:rsidRDefault="000925E4" w:rsidP="00E24AD4">
            <w:pPr>
              <w:jc w:val="both"/>
              <w:rPr>
                <w:rFonts w:ascii="Tahoma" w:eastAsia="Tahoma" w:hAnsi="Tahoma" w:cs="Tahoma"/>
                <w:bCs/>
                <w:sz w:val="18"/>
                <w:szCs w:val="18"/>
              </w:rPr>
            </w:pPr>
            <w:r w:rsidRPr="000925E4">
              <w:rPr>
                <w:rFonts w:ascii="Arial" w:hAnsi="Arial" w:cs="Arial"/>
                <w:sz w:val="18"/>
                <w:szCs w:val="18"/>
              </w:rPr>
              <w:t xml:space="preserve">{parecer}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0EA89B92" w14:textId="1A2E98B5" w:rsidR="00EA3479" w:rsidRDefault="00EA3479"/>
    <w:sectPr w:rsidR="00EA3479">
      <w:pgSz w:w="12240" w:h="15840"/>
      <w:pgMar w:top="719" w:right="900" w:bottom="719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F2D3" w14:textId="77777777" w:rsidR="00D157EA" w:rsidRDefault="00D157EA" w:rsidP="00CE5090">
      <w:r>
        <w:separator/>
      </w:r>
    </w:p>
  </w:endnote>
  <w:endnote w:type="continuationSeparator" w:id="0">
    <w:p w14:paraId="02816B65" w14:textId="77777777" w:rsidR="00D157EA" w:rsidRDefault="00D157EA" w:rsidP="00CE5090">
      <w:r>
        <w:continuationSeparator/>
      </w:r>
    </w:p>
  </w:endnote>
  <w:endnote w:type="continuationNotice" w:id="1">
    <w:p w14:paraId="711F66CE" w14:textId="77777777" w:rsidR="00D157EA" w:rsidRDefault="00D157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44120" w14:textId="77777777" w:rsidR="00D157EA" w:rsidRDefault="00D157EA" w:rsidP="00CE5090">
      <w:r>
        <w:separator/>
      </w:r>
    </w:p>
  </w:footnote>
  <w:footnote w:type="continuationSeparator" w:id="0">
    <w:p w14:paraId="7375B191" w14:textId="77777777" w:rsidR="00D157EA" w:rsidRDefault="00D157EA" w:rsidP="00CE5090">
      <w:r>
        <w:continuationSeparator/>
      </w:r>
    </w:p>
  </w:footnote>
  <w:footnote w:type="continuationNotice" w:id="1">
    <w:p w14:paraId="369A2A36" w14:textId="77777777" w:rsidR="00D157EA" w:rsidRDefault="00D157E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7F8"/>
    <w:multiLevelType w:val="multilevel"/>
    <w:tmpl w:val="552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1EAD"/>
    <w:multiLevelType w:val="hybridMultilevel"/>
    <w:tmpl w:val="13D89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B5B54"/>
    <w:multiLevelType w:val="multilevel"/>
    <w:tmpl w:val="D3A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C06A6"/>
    <w:multiLevelType w:val="multilevel"/>
    <w:tmpl w:val="764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C7FF4"/>
    <w:multiLevelType w:val="multilevel"/>
    <w:tmpl w:val="2B1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54FA4"/>
    <w:multiLevelType w:val="multilevel"/>
    <w:tmpl w:val="219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B242D"/>
    <w:multiLevelType w:val="multilevel"/>
    <w:tmpl w:val="218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11FAF"/>
    <w:multiLevelType w:val="multilevel"/>
    <w:tmpl w:val="7C9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96BDE"/>
    <w:multiLevelType w:val="multilevel"/>
    <w:tmpl w:val="ED2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85C7B"/>
    <w:multiLevelType w:val="multilevel"/>
    <w:tmpl w:val="3EFC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7326A"/>
    <w:multiLevelType w:val="multilevel"/>
    <w:tmpl w:val="99BA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9411B"/>
    <w:multiLevelType w:val="multilevel"/>
    <w:tmpl w:val="FA9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73F74"/>
    <w:multiLevelType w:val="multilevel"/>
    <w:tmpl w:val="1BD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A722A"/>
    <w:multiLevelType w:val="multilevel"/>
    <w:tmpl w:val="130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74AAB"/>
    <w:multiLevelType w:val="multilevel"/>
    <w:tmpl w:val="80A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239E6"/>
    <w:multiLevelType w:val="multilevel"/>
    <w:tmpl w:val="BBA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322967">
    <w:abstractNumId w:val="1"/>
  </w:num>
  <w:num w:numId="2" w16cid:durableId="500001577">
    <w:abstractNumId w:val="0"/>
  </w:num>
  <w:num w:numId="3" w16cid:durableId="158555">
    <w:abstractNumId w:val="2"/>
  </w:num>
  <w:num w:numId="4" w16cid:durableId="1975719986">
    <w:abstractNumId w:val="6"/>
  </w:num>
  <w:num w:numId="5" w16cid:durableId="2035107699">
    <w:abstractNumId w:val="15"/>
  </w:num>
  <w:num w:numId="6" w16cid:durableId="1236208460">
    <w:abstractNumId w:val="10"/>
  </w:num>
  <w:num w:numId="7" w16cid:durableId="945231952">
    <w:abstractNumId w:val="3"/>
  </w:num>
  <w:num w:numId="8" w16cid:durableId="1886597413">
    <w:abstractNumId w:val="12"/>
  </w:num>
  <w:num w:numId="9" w16cid:durableId="438643862">
    <w:abstractNumId w:val="9"/>
  </w:num>
  <w:num w:numId="10" w16cid:durableId="306709365">
    <w:abstractNumId w:val="5"/>
  </w:num>
  <w:num w:numId="11" w16cid:durableId="1459646736">
    <w:abstractNumId w:val="13"/>
  </w:num>
  <w:num w:numId="12" w16cid:durableId="1376730965">
    <w:abstractNumId w:val="7"/>
  </w:num>
  <w:num w:numId="13" w16cid:durableId="1661155189">
    <w:abstractNumId w:val="11"/>
  </w:num>
  <w:num w:numId="14" w16cid:durableId="1583249386">
    <w:abstractNumId w:val="8"/>
  </w:num>
  <w:num w:numId="15" w16cid:durableId="337536065">
    <w:abstractNumId w:val="4"/>
  </w:num>
  <w:num w:numId="16" w16cid:durableId="1883712885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F3"/>
    <w:rsid w:val="00000B5E"/>
    <w:rsid w:val="00000D9A"/>
    <w:rsid w:val="00002226"/>
    <w:rsid w:val="0000247D"/>
    <w:rsid w:val="00006D22"/>
    <w:rsid w:val="00011B36"/>
    <w:rsid w:val="00011FF1"/>
    <w:rsid w:val="000157DD"/>
    <w:rsid w:val="00015C00"/>
    <w:rsid w:val="00016561"/>
    <w:rsid w:val="00021D60"/>
    <w:rsid w:val="000241F9"/>
    <w:rsid w:val="00025D72"/>
    <w:rsid w:val="00040EC7"/>
    <w:rsid w:val="000412AF"/>
    <w:rsid w:val="0004242E"/>
    <w:rsid w:val="00042B63"/>
    <w:rsid w:val="00053B8A"/>
    <w:rsid w:val="00053EDF"/>
    <w:rsid w:val="00055389"/>
    <w:rsid w:val="00056F92"/>
    <w:rsid w:val="000606E8"/>
    <w:rsid w:val="0006370B"/>
    <w:rsid w:val="00063D0B"/>
    <w:rsid w:val="00064350"/>
    <w:rsid w:val="00071B4D"/>
    <w:rsid w:val="00075530"/>
    <w:rsid w:val="00075D60"/>
    <w:rsid w:val="00077DFC"/>
    <w:rsid w:val="00077E32"/>
    <w:rsid w:val="00082607"/>
    <w:rsid w:val="000828FF"/>
    <w:rsid w:val="00086306"/>
    <w:rsid w:val="000925E4"/>
    <w:rsid w:val="00096471"/>
    <w:rsid w:val="00097363"/>
    <w:rsid w:val="000A1BAB"/>
    <w:rsid w:val="000B0B13"/>
    <w:rsid w:val="000B59EC"/>
    <w:rsid w:val="000B6B1B"/>
    <w:rsid w:val="000B6BCF"/>
    <w:rsid w:val="000B6F35"/>
    <w:rsid w:val="000C037D"/>
    <w:rsid w:val="000C27CB"/>
    <w:rsid w:val="000D3100"/>
    <w:rsid w:val="000E0AA4"/>
    <w:rsid w:val="000E4866"/>
    <w:rsid w:val="000F649A"/>
    <w:rsid w:val="000F6BA8"/>
    <w:rsid w:val="000F7EA7"/>
    <w:rsid w:val="000F7F9E"/>
    <w:rsid w:val="001064DC"/>
    <w:rsid w:val="00110DC9"/>
    <w:rsid w:val="0011322D"/>
    <w:rsid w:val="001159F5"/>
    <w:rsid w:val="00117001"/>
    <w:rsid w:val="00120928"/>
    <w:rsid w:val="00121441"/>
    <w:rsid w:val="00121A25"/>
    <w:rsid w:val="00123B2D"/>
    <w:rsid w:val="00124326"/>
    <w:rsid w:val="00126067"/>
    <w:rsid w:val="00127482"/>
    <w:rsid w:val="00127D6F"/>
    <w:rsid w:val="001330DB"/>
    <w:rsid w:val="001334FD"/>
    <w:rsid w:val="00134960"/>
    <w:rsid w:val="00134B1E"/>
    <w:rsid w:val="00137F15"/>
    <w:rsid w:val="001412B5"/>
    <w:rsid w:val="00144E0E"/>
    <w:rsid w:val="00145371"/>
    <w:rsid w:val="0014561A"/>
    <w:rsid w:val="00145C5B"/>
    <w:rsid w:val="0014612E"/>
    <w:rsid w:val="00146CB2"/>
    <w:rsid w:val="00155F09"/>
    <w:rsid w:val="00161D5D"/>
    <w:rsid w:val="00161E8D"/>
    <w:rsid w:val="00164D62"/>
    <w:rsid w:val="00165C51"/>
    <w:rsid w:val="00167A7E"/>
    <w:rsid w:val="00170911"/>
    <w:rsid w:val="00172F8A"/>
    <w:rsid w:val="0018162C"/>
    <w:rsid w:val="00185160"/>
    <w:rsid w:val="001932C5"/>
    <w:rsid w:val="00194BAD"/>
    <w:rsid w:val="00196333"/>
    <w:rsid w:val="001A079E"/>
    <w:rsid w:val="001A619F"/>
    <w:rsid w:val="001B74A0"/>
    <w:rsid w:val="001B7713"/>
    <w:rsid w:val="001B7CE4"/>
    <w:rsid w:val="001C0E63"/>
    <w:rsid w:val="001C744D"/>
    <w:rsid w:val="001D3C41"/>
    <w:rsid w:val="001D4580"/>
    <w:rsid w:val="001D72AC"/>
    <w:rsid w:val="001D7D7E"/>
    <w:rsid w:val="001E0122"/>
    <w:rsid w:val="001E2AC3"/>
    <w:rsid w:val="001E3B6A"/>
    <w:rsid w:val="001F26D4"/>
    <w:rsid w:val="001F4EE1"/>
    <w:rsid w:val="001F73C9"/>
    <w:rsid w:val="00200AE6"/>
    <w:rsid w:val="00202D5A"/>
    <w:rsid w:val="00204F85"/>
    <w:rsid w:val="002055B2"/>
    <w:rsid w:val="00205AE0"/>
    <w:rsid w:val="00206BEE"/>
    <w:rsid w:val="0020784B"/>
    <w:rsid w:val="0021094A"/>
    <w:rsid w:val="00210BB8"/>
    <w:rsid w:val="00210F8F"/>
    <w:rsid w:val="00214DF7"/>
    <w:rsid w:val="00231128"/>
    <w:rsid w:val="0023608A"/>
    <w:rsid w:val="002377B9"/>
    <w:rsid w:val="00242E32"/>
    <w:rsid w:val="00243814"/>
    <w:rsid w:val="002441B8"/>
    <w:rsid w:val="00245ABD"/>
    <w:rsid w:val="002468CB"/>
    <w:rsid w:val="00246EB9"/>
    <w:rsid w:val="00254633"/>
    <w:rsid w:val="0025564E"/>
    <w:rsid w:val="002608F9"/>
    <w:rsid w:val="00261221"/>
    <w:rsid w:val="00261279"/>
    <w:rsid w:val="002621CF"/>
    <w:rsid w:val="0026288D"/>
    <w:rsid w:val="002642B3"/>
    <w:rsid w:val="00264A7F"/>
    <w:rsid w:val="002700FB"/>
    <w:rsid w:val="002732EF"/>
    <w:rsid w:val="00274699"/>
    <w:rsid w:val="00281C73"/>
    <w:rsid w:val="00284C4A"/>
    <w:rsid w:val="0028537A"/>
    <w:rsid w:val="00292CE3"/>
    <w:rsid w:val="00295FB8"/>
    <w:rsid w:val="0029699E"/>
    <w:rsid w:val="002A4230"/>
    <w:rsid w:val="002B002C"/>
    <w:rsid w:val="002B0E5F"/>
    <w:rsid w:val="002B2BEA"/>
    <w:rsid w:val="002B58BE"/>
    <w:rsid w:val="002C123F"/>
    <w:rsid w:val="002C6EBD"/>
    <w:rsid w:val="002D02F5"/>
    <w:rsid w:val="002D3F7E"/>
    <w:rsid w:val="002D5BD4"/>
    <w:rsid w:val="002D7E49"/>
    <w:rsid w:val="002D7EB8"/>
    <w:rsid w:val="002E12CE"/>
    <w:rsid w:val="002E163F"/>
    <w:rsid w:val="002E5449"/>
    <w:rsid w:val="002F4B5B"/>
    <w:rsid w:val="002F7E3A"/>
    <w:rsid w:val="00300FF8"/>
    <w:rsid w:val="00302F23"/>
    <w:rsid w:val="00306427"/>
    <w:rsid w:val="00311248"/>
    <w:rsid w:val="00324C34"/>
    <w:rsid w:val="00337700"/>
    <w:rsid w:val="00351BDC"/>
    <w:rsid w:val="003520C9"/>
    <w:rsid w:val="003603C9"/>
    <w:rsid w:val="00364B04"/>
    <w:rsid w:val="00367200"/>
    <w:rsid w:val="00371A94"/>
    <w:rsid w:val="00371B2A"/>
    <w:rsid w:val="00380280"/>
    <w:rsid w:val="0038125C"/>
    <w:rsid w:val="0038189A"/>
    <w:rsid w:val="00382704"/>
    <w:rsid w:val="00386BA0"/>
    <w:rsid w:val="00387604"/>
    <w:rsid w:val="00390AD4"/>
    <w:rsid w:val="00391BBF"/>
    <w:rsid w:val="00394C76"/>
    <w:rsid w:val="00396467"/>
    <w:rsid w:val="00396A31"/>
    <w:rsid w:val="00396CED"/>
    <w:rsid w:val="003A16DE"/>
    <w:rsid w:val="003A1B67"/>
    <w:rsid w:val="003A2BAA"/>
    <w:rsid w:val="003A3917"/>
    <w:rsid w:val="003A4719"/>
    <w:rsid w:val="003A7432"/>
    <w:rsid w:val="003B05DB"/>
    <w:rsid w:val="003B0FA2"/>
    <w:rsid w:val="003B17CD"/>
    <w:rsid w:val="003B587A"/>
    <w:rsid w:val="003B5C3F"/>
    <w:rsid w:val="003D18BC"/>
    <w:rsid w:val="003D2213"/>
    <w:rsid w:val="003D5392"/>
    <w:rsid w:val="003D736B"/>
    <w:rsid w:val="003D73BD"/>
    <w:rsid w:val="003E065D"/>
    <w:rsid w:val="003E06D7"/>
    <w:rsid w:val="003E111D"/>
    <w:rsid w:val="003E14A2"/>
    <w:rsid w:val="003F758A"/>
    <w:rsid w:val="00401383"/>
    <w:rsid w:val="00404FC8"/>
    <w:rsid w:val="00411D1F"/>
    <w:rsid w:val="004137BD"/>
    <w:rsid w:val="004159D1"/>
    <w:rsid w:val="00416607"/>
    <w:rsid w:val="004333CF"/>
    <w:rsid w:val="004352A2"/>
    <w:rsid w:val="0044527D"/>
    <w:rsid w:val="0046115A"/>
    <w:rsid w:val="004632CB"/>
    <w:rsid w:val="00474373"/>
    <w:rsid w:val="004751A0"/>
    <w:rsid w:val="004751D7"/>
    <w:rsid w:val="004769FB"/>
    <w:rsid w:val="00476E05"/>
    <w:rsid w:val="00482C82"/>
    <w:rsid w:val="00486D10"/>
    <w:rsid w:val="00486DF5"/>
    <w:rsid w:val="00487040"/>
    <w:rsid w:val="004930CE"/>
    <w:rsid w:val="00496D53"/>
    <w:rsid w:val="004A319C"/>
    <w:rsid w:val="004A63F6"/>
    <w:rsid w:val="004B6FAF"/>
    <w:rsid w:val="004C3A9A"/>
    <w:rsid w:val="004C77E0"/>
    <w:rsid w:val="004E0E96"/>
    <w:rsid w:val="004E1623"/>
    <w:rsid w:val="004E1AEF"/>
    <w:rsid w:val="004E2AA9"/>
    <w:rsid w:val="004F5F55"/>
    <w:rsid w:val="005019D7"/>
    <w:rsid w:val="00506357"/>
    <w:rsid w:val="005121C0"/>
    <w:rsid w:val="005141FC"/>
    <w:rsid w:val="00517546"/>
    <w:rsid w:val="00522C40"/>
    <w:rsid w:val="00523241"/>
    <w:rsid w:val="00525219"/>
    <w:rsid w:val="0053683F"/>
    <w:rsid w:val="00544694"/>
    <w:rsid w:val="0055034A"/>
    <w:rsid w:val="00550CB6"/>
    <w:rsid w:val="005577D2"/>
    <w:rsid w:val="00557CCE"/>
    <w:rsid w:val="0056008D"/>
    <w:rsid w:val="00563E45"/>
    <w:rsid w:val="00564347"/>
    <w:rsid w:val="005646B1"/>
    <w:rsid w:val="00564866"/>
    <w:rsid w:val="00574ED3"/>
    <w:rsid w:val="00577D49"/>
    <w:rsid w:val="005806D2"/>
    <w:rsid w:val="005808E6"/>
    <w:rsid w:val="00580B55"/>
    <w:rsid w:val="0058170B"/>
    <w:rsid w:val="00583676"/>
    <w:rsid w:val="00585702"/>
    <w:rsid w:val="00593C9C"/>
    <w:rsid w:val="005A43C5"/>
    <w:rsid w:val="005B3695"/>
    <w:rsid w:val="005B5104"/>
    <w:rsid w:val="005C005E"/>
    <w:rsid w:val="005C1010"/>
    <w:rsid w:val="005C1CDD"/>
    <w:rsid w:val="005C24AD"/>
    <w:rsid w:val="005C24FB"/>
    <w:rsid w:val="005C285B"/>
    <w:rsid w:val="005C413D"/>
    <w:rsid w:val="005C4322"/>
    <w:rsid w:val="005C44BC"/>
    <w:rsid w:val="005D13D0"/>
    <w:rsid w:val="005D428C"/>
    <w:rsid w:val="005D4F46"/>
    <w:rsid w:val="005D51A7"/>
    <w:rsid w:val="005E01F3"/>
    <w:rsid w:val="005E2140"/>
    <w:rsid w:val="005E6D03"/>
    <w:rsid w:val="005F23EE"/>
    <w:rsid w:val="00607427"/>
    <w:rsid w:val="00613B15"/>
    <w:rsid w:val="00615597"/>
    <w:rsid w:val="00615762"/>
    <w:rsid w:val="006203D9"/>
    <w:rsid w:val="00623AB2"/>
    <w:rsid w:val="00624153"/>
    <w:rsid w:val="00633245"/>
    <w:rsid w:val="00635245"/>
    <w:rsid w:val="0063540F"/>
    <w:rsid w:val="00640316"/>
    <w:rsid w:val="00641741"/>
    <w:rsid w:val="006479B0"/>
    <w:rsid w:val="00656DF9"/>
    <w:rsid w:val="006671F4"/>
    <w:rsid w:val="00692AA0"/>
    <w:rsid w:val="0069493F"/>
    <w:rsid w:val="00694961"/>
    <w:rsid w:val="006956A6"/>
    <w:rsid w:val="00697858"/>
    <w:rsid w:val="006A01E6"/>
    <w:rsid w:val="006A0CE1"/>
    <w:rsid w:val="006A4A3A"/>
    <w:rsid w:val="006B2F5B"/>
    <w:rsid w:val="006B3514"/>
    <w:rsid w:val="006B3F3D"/>
    <w:rsid w:val="006B4610"/>
    <w:rsid w:val="006B5262"/>
    <w:rsid w:val="006C3C23"/>
    <w:rsid w:val="006D23DF"/>
    <w:rsid w:val="006E70F9"/>
    <w:rsid w:val="006F5B73"/>
    <w:rsid w:val="006F6AB1"/>
    <w:rsid w:val="007118F9"/>
    <w:rsid w:val="0071255D"/>
    <w:rsid w:val="00712885"/>
    <w:rsid w:val="007321B8"/>
    <w:rsid w:val="00732D59"/>
    <w:rsid w:val="0073668D"/>
    <w:rsid w:val="00740F36"/>
    <w:rsid w:val="007410BB"/>
    <w:rsid w:val="00742C3F"/>
    <w:rsid w:val="0074555C"/>
    <w:rsid w:val="007506AC"/>
    <w:rsid w:val="007517FF"/>
    <w:rsid w:val="00753582"/>
    <w:rsid w:val="00755279"/>
    <w:rsid w:val="00757C11"/>
    <w:rsid w:val="00757CED"/>
    <w:rsid w:val="00757DE5"/>
    <w:rsid w:val="007631C0"/>
    <w:rsid w:val="0077125C"/>
    <w:rsid w:val="00771848"/>
    <w:rsid w:val="00775687"/>
    <w:rsid w:val="00775DD2"/>
    <w:rsid w:val="00781A5E"/>
    <w:rsid w:val="0078240A"/>
    <w:rsid w:val="007831BD"/>
    <w:rsid w:val="00784946"/>
    <w:rsid w:val="00797DDD"/>
    <w:rsid w:val="007A45B1"/>
    <w:rsid w:val="007A7F8D"/>
    <w:rsid w:val="007B2503"/>
    <w:rsid w:val="007B7C37"/>
    <w:rsid w:val="007B7F3A"/>
    <w:rsid w:val="007C1689"/>
    <w:rsid w:val="007C191C"/>
    <w:rsid w:val="007C4B93"/>
    <w:rsid w:val="007C681C"/>
    <w:rsid w:val="007C73B0"/>
    <w:rsid w:val="007D0235"/>
    <w:rsid w:val="007D1E37"/>
    <w:rsid w:val="007D4C65"/>
    <w:rsid w:val="007D5EEF"/>
    <w:rsid w:val="007E396B"/>
    <w:rsid w:val="007F15A3"/>
    <w:rsid w:val="007F2662"/>
    <w:rsid w:val="007F325E"/>
    <w:rsid w:val="007F4F82"/>
    <w:rsid w:val="00800A62"/>
    <w:rsid w:val="0081465A"/>
    <w:rsid w:val="00817C2F"/>
    <w:rsid w:val="00820221"/>
    <w:rsid w:val="00827395"/>
    <w:rsid w:val="00827429"/>
    <w:rsid w:val="00830CB7"/>
    <w:rsid w:val="00831257"/>
    <w:rsid w:val="00831E62"/>
    <w:rsid w:val="008466FE"/>
    <w:rsid w:val="0085346C"/>
    <w:rsid w:val="0086027B"/>
    <w:rsid w:val="008627D6"/>
    <w:rsid w:val="00866576"/>
    <w:rsid w:val="00867CE6"/>
    <w:rsid w:val="008760CD"/>
    <w:rsid w:val="00876F1F"/>
    <w:rsid w:val="008801C8"/>
    <w:rsid w:val="00881F6D"/>
    <w:rsid w:val="00882516"/>
    <w:rsid w:val="008830AD"/>
    <w:rsid w:val="00885221"/>
    <w:rsid w:val="00886032"/>
    <w:rsid w:val="00886749"/>
    <w:rsid w:val="008922B7"/>
    <w:rsid w:val="008942A3"/>
    <w:rsid w:val="00897AF6"/>
    <w:rsid w:val="008A3789"/>
    <w:rsid w:val="008B3ABA"/>
    <w:rsid w:val="008B406B"/>
    <w:rsid w:val="008B468F"/>
    <w:rsid w:val="008B6C85"/>
    <w:rsid w:val="008E58C0"/>
    <w:rsid w:val="008E76A4"/>
    <w:rsid w:val="008F20E4"/>
    <w:rsid w:val="008F31C2"/>
    <w:rsid w:val="008F3E3C"/>
    <w:rsid w:val="008F4A55"/>
    <w:rsid w:val="008F7502"/>
    <w:rsid w:val="00907216"/>
    <w:rsid w:val="009106F5"/>
    <w:rsid w:val="00911892"/>
    <w:rsid w:val="00915298"/>
    <w:rsid w:val="00916496"/>
    <w:rsid w:val="00924E4D"/>
    <w:rsid w:val="0092537A"/>
    <w:rsid w:val="00926AC4"/>
    <w:rsid w:val="00933930"/>
    <w:rsid w:val="00933E71"/>
    <w:rsid w:val="00935FF8"/>
    <w:rsid w:val="00940F5E"/>
    <w:rsid w:val="00941BF6"/>
    <w:rsid w:val="0094364E"/>
    <w:rsid w:val="00943BE4"/>
    <w:rsid w:val="0095273F"/>
    <w:rsid w:val="00964176"/>
    <w:rsid w:val="0097027F"/>
    <w:rsid w:val="00973F67"/>
    <w:rsid w:val="00974A30"/>
    <w:rsid w:val="009937F6"/>
    <w:rsid w:val="00993A8A"/>
    <w:rsid w:val="00997F54"/>
    <w:rsid w:val="009A07C7"/>
    <w:rsid w:val="009A14BE"/>
    <w:rsid w:val="009A2F6E"/>
    <w:rsid w:val="009A341F"/>
    <w:rsid w:val="009A3A03"/>
    <w:rsid w:val="009A4369"/>
    <w:rsid w:val="009A7830"/>
    <w:rsid w:val="009C4DE6"/>
    <w:rsid w:val="009D60BF"/>
    <w:rsid w:val="009E2E8D"/>
    <w:rsid w:val="009E3AD1"/>
    <w:rsid w:val="009E497B"/>
    <w:rsid w:val="009E63B5"/>
    <w:rsid w:val="009E7879"/>
    <w:rsid w:val="009F0A53"/>
    <w:rsid w:val="009F0CA1"/>
    <w:rsid w:val="00A03F95"/>
    <w:rsid w:val="00A10923"/>
    <w:rsid w:val="00A10D65"/>
    <w:rsid w:val="00A115C4"/>
    <w:rsid w:val="00A1173A"/>
    <w:rsid w:val="00A165A2"/>
    <w:rsid w:val="00A16CE4"/>
    <w:rsid w:val="00A17C8A"/>
    <w:rsid w:val="00A211AE"/>
    <w:rsid w:val="00A300BA"/>
    <w:rsid w:val="00A30CA5"/>
    <w:rsid w:val="00A334CB"/>
    <w:rsid w:val="00A45EB8"/>
    <w:rsid w:val="00A47069"/>
    <w:rsid w:val="00A5128C"/>
    <w:rsid w:val="00A52A70"/>
    <w:rsid w:val="00A52E8E"/>
    <w:rsid w:val="00A56E19"/>
    <w:rsid w:val="00A57436"/>
    <w:rsid w:val="00A600CD"/>
    <w:rsid w:val="00A6148B"/>
    <w:rsid w:val="00A6198B"/>
    <w:rsid w:val="00A619E4"/>
    <w:rsid w:val="00A66C62"/>
    <w:rsid w:val="00A72945"/>
    <w:rsid w:val="00A72CC0"/>
    <w:rsid w:val="00A736D6"/>
    <w:rsid w:val="00A9286C"/>
    <w:rsid w:val="00AA5C22"/>
    <w:rsid w:val="00AA6E04"/>
    <w:rsid w:val="00AB02D2"/>
    <w:rsid w:val="00AB4C1C"/>
    <w:rsid w:val="00AB5B57"/>
    <w:rsid w:val="00AB6E97"/>
    <w:rsid w:val="00AC0860"/>
    <w:rsid w:val="00AC2B6F"/>
    <w:rsid w:val="00AC6270"/>
    <w:rsid w:val="00AC7070"/>
    <w:rsid w:val="00AD0F74"/>
    <w:rsid w:val="00AD5808"/>
    <w:rsid w:val="00AD5F8C"/>
    <w:rsid w:val="00AE0306"/>
    <w:rsid w:val="00AE1847"/>
    <w:rsid w:val="00AE1944"/>
    <w:rsid w:val="00AE1AB3"/>
    <w:rsid w:val="00AE61B3"/>
    <w:rsid w:val="00AE74FA"/>
    <w:rsid w:val="00AE78CE"/>
    <w:rsid w:val="00AF159B"/>
    <w:rsid w:val="00AF2D85"/>
    <w:rsid w:val="00AF7D22"/>
    <w:rsid w:val="00B038D3"/>
    <w:rsid w:val="00B04620"/>
    <w:rsid w:val="00B04BAA"/>
    <w:rsid w:val="00B0674C"/>
    <w:rsid w:val="00B0699E"/>
    <w:rsid w:val="00B06CF7"/>
    <w:rsid w:val="00B0712A"/>
    <w:rsid w:val="00B07EB5"/>
    <w:rsid w:val="00B12E36"/>
    <w:rsid w:val="00B141A9"/>
    <w:rsid w:val="00B14826"/>
    <w:rsid w:val="00B16554"/>
    <w:rsid w:val="00B20D60"/>
    <w:rsid w:val="00B24B0A"/>
    <w:rsid w:val="00B27ED9"/>
    <w:rsid w:val="00B34430"/>
    <w:rsid w:val="00B34B68"/>
    <w:rsid w:val="00B35A85"/>
    <w:rsid w:val="00B3729D"/>
    <w:rsid w:val="00B37336"/>
    <w:rsid w:val="00B55110"/>
    <w:rsid w:val="00B55441"/>
    <w:rsid w:val="00B579C2"/>
    <w:rsid w:val="00B60791"/>
    <w:rsid w:val="00B6105F"/>
    <w:rsid w:val="00B64DE0"/>
    <w:rsid w:val="00B674E2"/>
    <w:rsid w:val="00B67CFD"/>
    <w:rsid w:val="00B80288"/>
    <w:rsid w:val="00B81CF1"/>
    <w:rsid w:val="00B8690C"/>
    <w:rsid w:val="00B903AE"/>
    <w:rsid w:val="00B93D99"/>
    <w:rsid w:val="00B9536F"/>
    <w:rsid w:val="00BA03DE"/>
    <w:rsid w:val="00BA0D50"/>
    <w:rsid w:val="00BA2FAB"/>
    <w:rsid w:val="00BA5E0D"/>
    <w:rsid w:val="00BB38B7"/>
    <w:rsid w:val="00BB704D"/>
    <w:rsid w:val="00BC1355"/>
    <w:rsid w:val="00BC17DE"/>
    <w:rsid w:val="00BC4163"/>
    <w:rsid w:val="00BD2D04"/>
    <w:rsid w:val="00BD527F"/>
    <w:rsid w:val="00BE04FD"/>
    <w:rsid w:val="00BE4A86"/>
    <w:rsid w:val="00BE76F2"/>
    <w:rsid w:val="00BF13F8"/>
    <w:rsid w:val="00BF2681"/>
    <w:rsid w:val="00BF7EF5"/>
    <w:rsid w:val="00C001CC"/>
    <w:rsid w:val="00C01DEA"/>
    <w:rsid w:val="00C02071"/>
    <w:rsid w:val="00C07AE9"/>
    <w:rsid w:val="00C12CB5"/>
    <w:rsid w:val="00C13544"/>
    <w:rsid w:val="00C15F5B"/>
    <w:rsid w:val="00C16D29"/>
    <w:rsid w:val="00C27C2D"/>
    <w:rsid w:val="00C364DE"/>
    <w:rsid w:val="00C37664"/>
    <w:rsid w:val="00C37D0B"/>
    <w:rsid w:val="00C37E16"/>
    <w:rsid w:val="00C40E0B"/>
    <w:rsid w:val="00C4123B"/>
    <w:rsid w:val="00C4684D"/>
    <w:rsid w:val="00C46E35"/>
    <w:rsid w:val="00C50A62"/>
    <w:rsid w:val="00C517E0"/>
    <w:rsid w:val="00C51BBF"/>
    <w:rsid w:val="00C55B58"/>
    <w:rsid w:val="00C84281"/>
    <w:rsid w:val="00C876B8"/>
    <w:rsid w:val="00C9138B"/>
    <w:rsid w:val="00CA1062"/>
    <w:rsid w:val="00CA1BE3"/>
    <w:rsid w:val="00CA4592"/>
    <w:rsid w:val="00CB0A6B"/>
    <w:rsid w:val="00CB127F"/>
    <w:rsid w:val="00CB1F12"/>
    <w:rsid w:val="00CB29BD"/>
    <w:rsid w:val="00CB3373"/>
    <w:rsid w:val="00CB6461"/>
    <w:rsid w:val="00CC0505"/>
    <w:rsid w:val="00CC20E0"/>
    <w:rsid w:val="00CC3A18"/>
    <w:rsid w:val="00CC54DB"/>
    <w:rsid w:val="00CC75A3"/>
    <w:rsid w:val="00CD0D90"/>
    <w:rsid w:val="00CD2A44"/>
    <w:rsid w:val="00CD565B"/>
    <w:rsid w:val="00CD696C"/>
    <w:rsid w:val="00CD72C7"/>
    <w:rsid w:val="00CD7D16"/>
    <w:rsid w:val="00CE0D6D"/>
    <w:rsid w:val="00CE5090"/>
    <w:rsid w:val="00CE68A6"/>
    <w:rsid w:val="00CF3EE0"/>
    <w:rsid w:val="00D0410A"/>
    <w:rsid w:val="00D05916"/>
    <w:rsid w:val="00D157EA"/>
    <w:rsid w:val="00D16EFF"/>
    <w:rsid w:val="00D17B24"/>
    <w:rsid w:val="00D20B79"/>
    <w:rsid w:val="00D25338"/>
    <w:rsid w:val="00D2775F"/>
    <w:rsid w:val="00D3174E"/>
    <w:rsid w:val="00D3177E"/>
    <w:rsid w:val="00D3625A"/>
    <w:rsid w:val="00D51105"/>
    <w:rsid w:val="00D55F1E"/>
    <w:rsid w:val="00D67521"/>
    <w:rsid w:val="00D80DA2"/>
    <w:rsid w:val="00D81649"/>
    <w:rsid w:val="00D81930"/>
    <w:rsid w:val="00D82064"/>
    <w:rsid w:val="00D83F73"/>
    <w:rsid w:val="00D94D4B"/>
    <w:rsid w:val="00D96BED"/>
    <w:rsid w:val="00DA779C"/>
    <w:rsid w:val="00DA7DB7"/>
    <w:rsid w:val="00DB3415"/>
    <w:rsid w:val="00DB740A"/>
    <w:rsid w:val="00DC0028"/>
    <w:rsid w:val="00DC09F3"/>
    <w:rsid w:val="00DC115A"/>
    <w:rsid w:val="00DC46B7"/>
    <w:rsid w:val="00DC528D"/>
    <w:rsid w:val="00DC6040"/>
    <w:rsid w:val="00DC7BB0"/>
    <w:rsid w:val="00DD2265"/>
    <w:rsid w:val="00DD42DF"/>
    <w:rsid w:val="00DD4EDE"/>
    <w:rsid w:val="00DD54BC"/>
    <w:rsid w:val="00DD65E3"/>
    <w:rsid w:val="00DD7EA3"/>
    <w:rsid w:val="00DF3EB0"/>
    <w:rsid w:val="00DF494E"/>
    <w:rsid w:val="00DF5255"/>
    <w:rsid w:val="00DF73F9"/>
    <w:rsid w:val="00DF7BAC"/>
    <w:rsid w:val="00DF7F6C"/>
    <w:rsid w:val="00E063AB"/>
    <w:rsid w:val="00E170B1"/>
    <w:rsid w:val="00E20185"/>
    <w:rsid w:val="00E24AD4"/>
    <w:rsid w:val="00E2658F"/>
    <w:rsid w:val="00E274F4"/>
    <w:rsid w:val="00E3321E"/>
    <w:rsid w:val="00E36DFA"/>
    <w:rsid w:val="00E435E2"/>
    <w:rsid w:val="00E44F8F"/>
    <w:rsid w:val="00E46251"/>
    <w:rsid w:val="00E46ECE"/>
    <w:rsid w:val="00E4792A"/>
    <w:rsid w:val="00E5222C"/>
    <w:rsid w:val="00E577D4"/>
    <w:rsid w:val="00E66847"/>
    <w:rsid w:val="00E721A7"/>
    <w:rsid w:val="00E72548"/>
    <w:rsid w:val="00E76B75"/>
    <w:rsid w:val="00E8087B"/>
    <w:rsid w:val="00E830DA"/>
    <w:rsid w:val="00E837D5"/>
    <w:rsid w:val="00E83EB4"/>
    <w:rsid w:val="00E84FF0"/>
    <w:rsid w:val="00E85CEF"/>
    <w:rsid w:val="00E87D7F"/>
    <w:rsid w:val="00E96061"/>
    <w:rsid w:val="00EA2E89"/>
    <w:rsid w:val="00EA3479"/>
    <w:rsid w:val="00EB1918"/>
    <w:rsid w:val="00EB2D1C"/>
    <w:rsid w:val="00EB2D1F"/>
    <w:rsid w:val="00EB4748"/>
    <w:rsid w:val="00EB6136"/>
    <w:rsid w:val="00EB78AA"/>
    <w:rsid w:val="00EC3066"/>
    <w:rsid w:val="00EC4259"/>
    <w:rsid w:val="00EC46BE"/>
    <w:rsid w:val="00EC5A93"/>
    <w:rsid w:val="00ED5C6B"/>
    <w:rsid w:val="00ED631F"/>
    <w:rsid w:val="00EE2290"/>
    <w:rsid w:val="00EE2849"/>
    <w:rsid w:val="00EE685E"/>
    <w:rsid w:val="00EE7D95"/>
    <w:rsid w:val="00EF18B3"/>
    <w:rsid w:val="00EF5CB7"/>
    <w:rsid w:val="00EF6CFD"/>
    <w:rsid w:val="00EF73F0"/>
    <w:rsid w:val="00EF740B"/>
    <w:rsid w:val="00F0098A"/>
    <w:rsid w:val="00F03429"/>
    <w:rsid w:val="00F03C68"/>
    <w:rsid w:val="00F05A5F"/>
    <w:rsid w:val="00F129FD"/>
    <w:rsid w:val="00F17B70"/>
    <w:rsid w:val="00F24977"/>
    <w:rsid w:val="00F30D14"/>
    <w:rsid w:val="00F34252"/>
    <w:rsid w:val="00F352C6"/>
    <w:rsid w:val="00F35A87"/>
    <w:rsid w:val="00F36C76"/>
    <w:rsid w:val="00F43DAB"/>
    <w:rsid w:val="00F447A3"/>
    <w:rsid w:val="00F50FFB"/>
    <w:rsid w:val="00F551D4"/>
    <w:rsid w:val="00F647CC"/>
    <w:rsid w:val="00F64CA7"/>
    <w:rsid w:val="00F6663A"/>
    <w:rsid w:val="00F71739"/>
    <w:rsid w:val="00F76CD7"/>
    <w:rsid w:val="00F76DC6"/>
    <w:rsid w:val="00F76F85"/>
    <w:rsid w:val="00F82CE6"/>
    <w:rsid w:val="00F84770"/>
    <w:rsid w:val="00F91AEA"/>
    <w:rsid w:val="00F9490C"/>
    <w:rsid w:val="00F96E8A"/>
    <w:rsid w:val="00FA212D"/>
    <w:rsid w:val="00FA5529"/>
    <w:rsid w:val="00FA687F"/>
    <w:rsid w:val="00FA7912"/>
    <w:rsid w:val="00FB1C39"/>
    <w:rsid w:val="00FC0B95"/>
    <w:rsid w:val="00FC2702"/>
    <w:rsid w:val="00FC52A8"/>
    <w:rsid w:val="00FC71B5"/>
    <w:rsid w:val="00FC751E"/>
    <w:rsid w:val="00FD0A82"/>
    <w:rsid w:val="00FD34FE"/>
    <w:rsid w:val="00FD7BED"/>
    <w:rsid w:val="00FF1057"/>
    <w:rsid w:val="00FF2919"/>
    <w:rsid w:val="00FF7405"/>
    <w:rsid w:val="00FF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D1FEDB"/>
  <w15:chartTrackingRefBased/>
  <w15:docId w15:val="{645B5899-4137-4903-BEB2-5D17C2D1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540F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D73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ind w:left="708"/>
      <w:jc w:val="both"/>
      <w:outlineLvl w:val="3"/>
    </w:pPr>
    <w:rPr>
      <w:rFonts w:ascii="Arial" w:hAnsi="Arial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rPr>
      <w:color w:val="0000FF"/>
      <w:u w:val="single"/>
    </w:rPr>
  </w:style>
  <w:style w:type="paragraph" w:customStyle="1" w:styleId="ABLOCKPARA">
    <w:name w:val="A BLOCK PARA"/>
    <w:basedOn w:val="Normal"/>
    <w:rsid w:val="00231128"/>
    <w:rPr>
      <w:rFonts w:ascii="Book Antiqua" w:hAnsi="Book Antiqua"/>
      <w:sz w:val="22"/>
      <w:szCs w:val="20"/>
      <w:lang w:eastAsia="en-US"/>
    </w:rPr>
  </w:style>
  <w:style w:type="table" w:styleId="TableGrid">
    <w:name w:val="Table Grid"/>
    <w:basedOn w:val="TableNormal"/>
    <w:rsid w:val="002311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31128"/>
    <w:pPr>
      <w:tabs>
        <w:tab w:val="center" w:pos="4320"/>
        <w:tab w:val="right" w:pos="8640"/>
      </w:tabs>
      <w:ind w:left="1080"/>
    </w:pPr>
    <w:rPr>
      <w:rFonts w:ascii="Book Antiqua" w:hAnsi="Book Antiqua"/>
      <w:sz w:val="22"/>
      <w:szCs w:val="20"/>
      <w:lang w:eastAsia="en-US"/>
    </w:rPr>
  </w:style>
  <w:style w:type="paragraph" w:styleId="BalloonText">
    <w:name w:val="Balloon Text"/>
    <w:basedOn w:val="Normal"/>
    <w:semiHidden/>
    <w:rsid w:val="0056008D"/>
    <w:rPr>
      <w:rFonts w:ascii="Tahoma" w:hAnsi="Tahoma" w:cs="Tahoma"/>
      <w:sz w:val="16"/>
      <w:szCs w:val="16"/>
    </w:rPr>
  </w:style>
  <w:style w:type="paragraph" w:customStyle="1" w:styleId="Realizaes">
    <w:name w:val="Realizações"/>
    <w:basedOn w:val="BodyText"/>
    <w:rsid w:val="00F352C6"/>
    <w:pPr>
      <w:autoSpaceDE w:val="0"/>
      <w:autoSpaceDN w:val="0"/>
      <w:spacing w:after="60" w:line="240" w:lineRule="atLeast"/>
      <w:ind w:left="240" w:hanging="240"/>
      <w:jc w:val="both"/>
    </w:pPr>
    <w:rPr>
      <w:rFonts w:ascii="Garamond" w:hAnsi="Garamond" w:cs="Garamond"/>
      <w:sz w:val="22"/>
      <w:szCs w:val="22"/>
      <w:lang w:eastAsia="en-US"/>
    </w:rPr>
  </w:style>
  <w:style w:type="paragraph" w:styleId="BodyText">
    <w:name w:val="Body Text"/>
    <w:basedOn w:val="Normal"/>
    <w:rsid w:val="00F352C6"/>
    <w:pPr>
      <w:spacing w:after="120"/>
    </w:pPr>
  </w:style>
  <w:style w:type="paragraph" w:customStyle="1" w:styleId="Nomedaempresa">
    <w:name w:val="Nome da empresa"/>
    <w:basedOn w:val="Normal"/>
    <w:next w:val="Cargo"/>
    <w:rsid w:val="00974A30"/>
    <w:pPr>
      <w:tabs>
        <w:tab w:val="left" w:pos="1440"/>
        <w:tab w:val="right" w:pos="6480"/>
      </w:tabs>
      <w:autoSpaceDE w:val="0"/>
      <w:autoSpaceDN w:val="0"/>
      <w:spacing w:before="220" w:line="220" w:lineRule="atLeast"/>
    </w:pPr>
    <w:rPr>
      <w:rFonts w:ascii="Garamond" w:hAnsi="Garamond" w:cs="Garamond"/>
      <w:sz w:val="22"/>
      <w:szCs w:val="22"/>
      <w:lang w:eastAsia="en-US"/>
    </w:rPr>
  </w:style>
  <w:style w:type="paragraph" w:customStyle="1" w:styleId="Cargo">
    <w:name w:val="Cargo"/>
    <w:next w:val="Realizaes"/>
    <w:rsid w:val="00974A30"/>
    <w:pPr>
      <w:autoSpaceDE w:val="0"/>
      <w:autoSpaceDN w:val="0"/>
      <w:spacing w:before="40" w:after="40" w:line="220" w:lineRule="atLeast"/>
    </w:pPr>
    <w:rPr>
      <w:rFonts w:ascii="Garamond" w:hAnsi="Garamond" w:cs="Garamond"/>
      <w:i/>
      <w:iCs/>
      <w:spacing w:val="5"/>
      <w:sz w:val="23"/>
      <w:szCs w:val="23"/>
      <w:lang w:eastAsia="en-US"/>
    </w:rPr>
  </w:style>
  <w:style w:type="paragraph" w:customStyle="1" w:styleId="descdetalhe">
    <w:name w:val="descdetalhe"/>
    <w:basedOn w:val="Normal"/>
    <w:rsid w:val="0006370B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06370B"/>
    <w:rPr>
      <w:b/>
      <w:bCs/>
    </w:rPr>
  </w:style>
  <w:style w:type="character" w:customStyle="1" w:styleId="texto111">
    <w:name w:val="texto111"/>
    <w:rsid w:val="0006370B"/>
    <w:rPr>
      <w:rFonts w:ascii="Arial" w:hAnsi="Arial" w:cs="Arial" w:hint="default"/>
      <w:b w:val="0"/>
      <w:bCs w:val="0"/>
      <w:color w:val="000000"/>
      <w:sz w:val="17"/>
      <w:szCs w:val="17"/>
    </w:rPr>
  </w:style>
  <w:style w:type="character" w:customStyle="1" w:styleId="apple-converted-space">
    <w:name w:val="apple-converted-space"/>
    <w:rsid w:val="00170911"/>
  </w:style>
  <w:style w:type="character" w:customStyle="1" w:styleId="texto11">
    <w:name w:val="texto11"/>
    <w:rsid w:val="003B17CD"/>
  </w:style>
  <w:style w:type="character" w:styleId="UnresolvedMention">
    <w:name w:val="Unresolved Mention"/>
    <w:uiPriority w:val="99"/>
    <w:semiHidden/>
    <w:unhideWhenUsed/>
    <w:rsid w:val="007118F9"/>
    <w:rPr>
      <w:color w:val="605E5C"/>
      <w:shd w:val="clear" w:color="auto" w:fill="E1DFDD"/>
    </w:rPr>
  </w:style>
  <w:style w:type="character" w:customStyle="1" w:styleId="position-skills-entitytitle">
    <w:name w:val="position-skills-entity__title"/>
    <w:basedOn w:val="DefaultParagraphFont"/>
    <w:rsid w:val="00A45EB8"/>
  </w:style>
  <w:style w:type="character" w:customStyle="1" w:styleId="position-skills-entityitem">
    <w:name w:val="position-skills-entity__item"/>
    <w:basedOn w:val="DefaultParagraphFont"/>
    <w:rsid w:val="00A45EB8"/>
  </w:style>
  <w:style w:type="paragraph" w:customStyle="1" w:styleId="Default">
    <w:name w:val="Default"/>
    <w:rsid w:val="004C77E0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2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2A44"/>
    <w:rPr>
      <w:rFonts w:ascii="Courier New" w:hAnsi="Courier New" w:cs="Courier New"/>
    </w:rPr>
  </w:style>
  <w:style w:type="paragraph" w:customStyle="1" w:styleId="EUResumeheading1">
    <w:name w:val="EU Resume heading1"/>
    <w:basedOn w:val="Normal"/>
    <w:next w:val="Normal"/>
    <w:rsid w:val="00D20B79"/>
    <w:pPr>
      <w:spacing w:before="120" w:after="120" w:line="278" w:lineRule="auto"/>
      <w:jc w:val="both"/>
    </w:pPr>
    <w:rPr>
      <w:rFonts w:ascii="Arial Black" w:eastAsiaTheme="minorHAnsi" w:hAnsi="Arial Black" w:cstheme="minorBidi"/>
      <w:color w:val="111B3F"/>
      <w:kern w:val="2"/>
      <w:sz w:val="44"/>
      <w:szCs w:val="20"/>
      <w:lang w:val="en-ZA"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20185"/>
    <w:pPr>
      <w:ind w:left="720"/>
      <w:contextualSpacing/>
    </w:pPr>
  </w:style>
  <w:style w:type="paragraph" w:styleId="Footer">
    <w:name w:val="footer"/>
    <w:basedOn w:val="Normal"/>
    <w:link w:val="FooterChar"/>
    <w:rsid w:val="007535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53582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3D73BD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iolaa\Desktop\Curriculos\CV_Accenture_DIEGO%20FRANSOZ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aab39e-1284-43d6-b81a-ee7821df67e2" xsi:nil="true"/>
    <lcf76f155ced4ddcb4097134ff3c332f xmlns="476a9f98-da64-4d90-b0a3-12804935678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5FEB30FA4B93458443FD7FF36A3B5A" ma:contentTypeVersion="14" ma:contentTypeDescription="Crie um novo documento." ma:contentTypeScope="" ma:versionID="b29028eb6ad316e10af31711800b70d7">
  <xsd:schema xmlns:xsd="http://www.w3.org/2001/XMLSchema" xmlns:xs="http://www.w3.org/2001/XMLSchema" xmlns:p="http://schemas.microsoft.com/office/2006/metadata/properties" xmlns:ns2="476a9f98-da64-4d90-b0a3-12804935678d" xmlns:ns3="59aab39e-1284-43d6-b81a-ee7821df67e2" targetNamespace="http://schemas.microsoft.com/office/2006/metadata/properties" ma:root="true" ma:fieldsID="07ecc134d39d3b69cd720cd74c189494" ns2:_="" ns3:_="">
    <xsd:import namespace="476a9f98-da64-4d90-b0a3-12804935678d"/>
    <xsd:import namespace="59aab39e-1284-43d6-b81a-ee7821df67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a9f98-da64-4d90-b0a3-128049356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42bb1f3-1a38-47a3-907d-1ed3ec3ebf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ab39e-1284-43d6-b81a-ee7821df67e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f2df41b-feed-428e-92ce-f61baddc0f38}" ma:internalName="TaxCatchAll" ma:showField="CatchAllData" ma:web="59aab39e-1284-43d6-b81a-ee7821df67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75E0CD-F1DF-4ADB-9A14-ED078B211F02}">
  <ds:schemaRefs>
    <ds:schemaRef ds:uri="http://schemas.microsoft.com/office/2006/metadata/properties"/>
    <ds:schemaRef ds:uri="http://schemas.microsoft.com/office/infopath/2007/PartnerControls"/>
    <ds:schemaRef ds:uri="59aab39e-1284-43d6-b81a-ee7821df67e2"/>
    <ds:schemaRef ds:uri="476a9f98-da64-4d90-b0a3-12804935678d"/>
  </ds:schemaRefs>
</ds:datastoreItem>
</file>

<file path=customXml/itemProps2.xml><?xml version="1.0" encoding="utf-8"?>
<ds:datastoreItem xmlns:ds="http://schemas.openxmlformats.org/officeDocument/2006/customXml" ds:itemID="{2E972B54-FE40-409F-B58E-C6EA709981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3A34D5-A345-4164-B1D5-5C0E867BC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6484FD-92B8-460D-9751-681B31889FA9}"/>
</file>

<file path=docMetadata/LabelInfo.xml><?xml version="1.0" encoding="utf-8"?>
<clbl:labelList xmlns:clbl="http://schemas.microsoft.com/office/2020/mipLabelMetadata">
  <clbl:label id="{757d31a6-a9cb-41ce-86f0-728fa93cddbe}" enabled="1" method="Standard" siteId="{28a68a67-2aec-44ca-9adf-62bb8ebcbc4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CV_Accenture_DIEGO FRANSOZO</Template>
  <TotalTime>1307</TotalTime>
  <Pages>6</Pages>
  <Words>2488</Words>
  <Characters>14885</Characters>
  <Application>Microsoft Office Word</Application>
  <DocSecurity>0</DocSecurity>
  <Lines>372</Lines>
  <Paragraphs>259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Eduardo Soares Torres</vt:lpstr>
      <vt:lpstr>Eduardo Soares Torres</vt:lpstr>
    </vt:vector>
  </TitlesOfParts>
  <Company>Golden Services</Company>
  <LinksUpToDate>false</LinksUpToDate>
  <CharactersWithSpaces>17114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Eduardo Soares Torres</dc:title>
  <dc:subject/>
  <dc:creator>Loiola, Ana</dc:creator>
  <cp:keywords/>
  <cp:lastModifiedBy>Kelly, Aline</cp:lastModifiedBy>
  <cp:revision>181</cp:revision>
  <cp:lastPrinted>2024-04-10T19:20:00Z</cp:lastPrinted>
  <dcterms:created xsi:type="dcterms:W3CDTF">2025-11-11T17:44:00Z</dcterms:created>
  <dcterms:modified xsi:type="dcterms:W3CDTF">2026-01-06T11:09:00Z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0x010100475FEB30FA4B93458443FD7FF36A3B5A</vt:lpwstr>
  </property>
  <property fmtid="{D5CDD505-2E9C-101B-9397-08002B2CF9AE}" pid="4" name="MediaServiceImageTags">
    <vt:lpwstr/>
  </property>
</Properties>
</file>