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62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6033"/>
      </w:tblGrid>
      <w:tr w:rsidR="006B2F5B" w:rsidRPr="00D67521" w14:paraId="53AC2E19" w14:textId="77777777" w:rsidTr="001D7D7E">
        <w:trPr>
          <w:tblCellSpacing w:w="0" w:type="dxa"/>
        </w:trPr>
        <w:tc>
          <w:tcPr>
            <w:tcW w:w="2146" w:type="pct"/>
          </w:tcPr>
          <w:p w14:paraId="4708F5E4" w14:textId="391C3FA6" w:rsidR="006B2F5B" w:rsidRPr="00517546" w:rsidRDefault="00B55441" w:rsidP="00D67521">
            <w:pPr>
              <w:pStyle w:val="NormalWeb"/>
              <w:rPr>
                <w:rFonts w:asciiTheme="minorHAnsi" w:eastAsiaTheme="minorHAnsi" w:hAnsiTheme="minorHAnsi" w:cstheme="minorHAnsi"/>
                <w:b/>
                <w:bCs/>
                <w:color w:val="111B3F"/>
                <w:kern w:val="2"/>
                <w:sz w:val="44"/>
                <w:szCs w:val="44"/>
                <w:lang w:eastAsia="en-US"/>
                <w14:ligatures w14:val="standardContextual"/>
              </w:rPr>
            </w:pPr>
            <w:r w:rsidRPr="00B55441">
              <w:rPr>
                <w:rFonts w:asciiTheme="minorHAnsi" w:eastAsiaTheme="minorHAnsi" w:hAnsiTheme="minorHAnsi" w:cstheme="minorHAnsi"/>
                <w:b/>
                <w:bCs/>
                <w:color w:val="111B3F"/>
                <w:kern w:val="2"/>
                <w:sz w:val="44"/>
                <w:szCs w:val="44"/>
                <w:lang w:eastAsia="en-US"/>
                <w14:ligatures w14:val="standardContextual"/>
              </w:rPr>
              <w:t>Vinícius Monteiro Souza</w:t>
            </w:r>
            <w:r w:rsidR="006B2F5B" w:rsidRPr="00006D22">
              <w:rPr>
                <w:rFonts w:asciiTheme="minorHAnsi" w:eastAsiaTheme="minorHAnsi" w:hAnsiTheme="minorHAnsi" w:cstheme="minorHAnsi"/>
                <w:b/>
                <w:bCs/>
                <w:color w:val="111B3F"/>
                <w:kern w:val="2"/>
                <w:sz w:val="44"/>
                <w:szCs w:val="44"/>
                <w:lang w:eastAsia="en-US"/>
                <w14:ligatures w14:val="standardContextual"/>
              </w:rPr>
              <w:br/>
            </w:r>
            <w:r w:rsidR="006B2F5B" w:rsidRPr="00006D22">
              <w:rPr>
                <w:rFonts w:ascii="Arial" w:hAnsi="Arial" w:cs="Arial"/>
                <w:b/>
                <w:color w:val="339966"/>
                <w:sz w:val="16"/>
                <w:szCs w:val="16"/>
              </w:rPr>
              <w:t>Hays Consultoria</w:t>
            </w:r>
          </w:p>
        </w:tc>
        <w:tc>
          <w:tcPr>
            <w:tcW w:w="2854" w:type="pct"/>
          </w:tcPr>
          <w:p w14:paraId="322C6AF0" w14:textId="499DE82D" w:rsidR="006B2F5B" w:rsidRPr="00246EB9" w:rsidRDefault="006B2F5B" w:rsidP="006B2F5B">
            <w:pPr>
              <w:ind w:right="180"/>
              <w:rPr>
                <w:rFonts w:ascii="Arial" w:hAnsi="Arial" w:cs="Arial"/>
                <w:sz w:val="20"/>
                <w:szCs w:val="20"/>
              </w:rPr>
            </w:pPr>
            <w:r w:rsidRPr="00246E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B5B">
              <w:rPr>
                <w:rFonts w:ascii="Arial" w:hAnsi="Arial" w:cs="Arial"/>
                <w:sz w:val="20"/>
                <w:szCs w:val="20"/>
              </w:rPr>
              <w:t xml:space="preserve">                             </w:t>
            </w:r>
            <w:r w:rsidR="00B55441">
              <w:rPr>
                <w:rFonts w:ascii="Arial" w:hAnsi="Arial" w:cs="Arial"/>
                <w:sz w:val="20"/>
                <w:szCs w:val="20"/>
              </w:rPr>
              <w:t>São Paulo</w:t>
            </w:r>
            <w:r w:rsidR="002F4B5B" w:rsidRPr="002F4B5B">
              <w:rPr>
                <w:rFonts w:ascii="Arial" w:hAnsi="Arial" w:cs="Arial"/>
                <w:sz w:val="20"/>
                <w:szCs w:val="20"/>
              </w:rPr>
              <w:t>, SP</w:t>
            </w:r>
          </w:p>
          <w:p w14:paraId="6D0F57F8" w14:textId="55C5A36C" w:rsidR="006B2F5B" w:rsidRPr="00246EB9" w:rsidRDefault="006B2F5B" w:rsidP="006B2F5B">
            <w:pPr>
              <w:ind w:right="180"/>
              <w:rPr>
                <w:rFonts w:ascii="Arial" w:hAnsi="Arial" w:cs="Arial"/>
                <w:sz w:val="20"/>
                <w:szCs w:val="20"/>
              </w:rPr>
            </w:pPr>
            <w:r w:rsidRPr="00246E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B5B">
              <w:rPr>
                <w:rFonts w:ascii="Arial" w:hAnsi="Arial" w:cs="Arial"/>
                <w:sz w:val="20"/>
                <w:szCs w:val="20"/>
              </w:rPr>
              <w:t xml:space="preserve">                             </w:t>
            </w:r>
            <w:r w:rsidRPr="00246EB9">
              <w:rPr>
                <w:rFonts w:ascii="Arial" w:hAnsi="Arial" w:cs="Arial"/>
                <w:sz w:val="20"/>
                <w:szCs w:val="20"/>
              </w:rPr>
              <w:t>Brasileir</w:t>
            </w:r>
            <w:r w:rsidR="00B55441">
              <w:rPr>
                <w:rFonts w:ascii="Arial" w:hAnsi="Arial" w:cs="Arial"/>
                <w:sz w:val="20"/>
                <w:szCs w:val="20"/>
              </w:rPr>
              <w:t>o</w:t>
            </w:r>
          </w:p>
          <w:p w14:paraId="00AEBCAF" w14:textId="77777777" w:rsidR="006B2F5B" w:rsidRPr="00246EB9" w:rsidRDefault="006B2F5B" w:rsidP="006B2F5B">
            <w:pPr>
              <w:ind w:right="18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46EB9">
              <w:rPr>
                <w:rFonts w:ascii="Arial" w:hAnsi="Arial" w:cs="Arial"/>
                <w:sz w:val="20"/>
                <w:szCs w:val="20"/>
              </w:rPr>
              <w:t xml:space="preserve">          </w:t>
            </w:r>
          </w:p>
          <w:p w14:paraId="4A893527" w14:textId="77777777" w:rsidR="006B2F5B" w:rsidRPr="00246EB9" w:rsidRDefault="006B2F5B" w:rsidP="006B2F5B">
            <w:pPr>
              <w:ind w:right="1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EB9">
              <w:rPr>
                <w:rFonts w:ascii="Arial" w:hAnsi="Arial" w:cs="Arial"/>
                <w:sz w:val="20"/>
                <w:szCs w:val="20"/>
              </w:rPr>
              <w:t xml:space="preserve">            </w:t>
            </w:r>
          </w:p>
          <w:p w14:paraId="62D9AC19" w14:textId="66868A5B" w:rsidR="006B2F5B" w:rsidRPr="0025564E" w:rsidRDefault="002F4B5B" w:rsidP="006B2F5B">
            <w:pPr>
              <w:ind w:right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</w:t>
            </w:r>
            <w:r w:rsidR="00A72945" w:rsidRPr="00246EB9">
              <w:rPr>
                <w:rFonts w:ascii="Arial" w:hAnsi="Arial" w:cs="Arial"/>
                <w:sz w:val="20"/>
                <w:szCs w:val="20"/>
              </w:rPr>
              <w:t>Telefone:</w:t>
            </w:r>
            <w:r w:rsidR="006B2F5B" w:rsidRPr="00246E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71A94" w:rsidRPr="00371A94">
              <w:rPr>
                <w:rFonts w:ascii="Arial" w:hAnsi="Arial" w:cs="Arial"/>
                <w:sz w:val="20"/>
                <w:szCs w:val="20"/>
              </w:rPr>
              <w:t xml:space="preserve">(11) </w:t>
            </w:r>
            <w:r w:rsidR="00D82064" w:rsidRPr="00D82064">
              <w:rPr>
                <w:rFonts w:ascii="Arial" w:hAnsi="Arial" w:cs="Arial"/>
                <w:sz w:val="20"/>
                <w:szCs w:val="20"/>
              </w:rPr>
              <w:t>94242-1927</w:t>
            </w:r>
            <w:r w:rsidR="006B2F5B" w:rsidRPr="00246EB9">
              <w:rPr>
                <w:rFonts w:ascii="Arial" w:hAnsi="Arial" w:cs="Arial"/>
                <w:sz w:val="20"/>
                <w:szCs w:val="20"/>
              </w:rPr>
              <w:br/>
              <w:t xml:space="preserve">                               E-mail: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C191C" w:rsidRPr="007C191C">
              <w:rPr>
                <w:rFonts w:ascii="Arial" w:hAnsi="Arial" w:cs="Arial"/>
                <w:b/>
                <w:bCs/>
                <w:sz w:val="20"/>
                <w:szCs w:val="20"/>
              </w:rPr>
              <w:t>dan_oliv@hotmail.com</w:t>
            </w:r>
          </w:p>
        </w:tc>
      </w:tr>
      <w:tr w:rsidR="00F17B70" w:rsidRPr="00D67521" w14:paraId="07E23170" w14:textId="77777777" w:rsidTr="002700FB">
        <w:trPr>
          <w:tblCellSpacing w:w="0" w:type="dxa"/>
        </w:trPr>
        <w:tc>
          <w:tcPr>
            <w:tcW w:w="5000" w:type="pct"/>
            <w:gridSpan w:val="2"/>
          </w:tcPr>
          <w:p w14:paraId="0F7147F5" w14:textId="77777777" w:rsidR="00F17B70" w:rsidRPr="00246EB9" w:rsidRDefault="00F17B70">
            <w:pPr>
              <w:rPr>
                <w:rFonts w:ascii="Arial" w:eastAsia="Arial Unicode MS" w:hAnsi="Arial" w:cs="Arial"/>
                <w:sz w:val="18"/>
                <w:szCs w:val="18"/>
              </w:rPr>
            </w:pPr>
            <w:r w:rsidRPr="00246EB9">
              <w:rPr>
                <w:rFonts w:ascii="Arial" w:hAnsi="Arial" w:cs="Arial"/>
                <w:sz w:val="18"/>
                <w:szCs w:val="18"/>
              </w:rPr>
              <w:t>  </w:t>
            </w:r>
          </w:p>
        </w:tc>
      </w:tr>
      <w:tr w:rsidR="00911892" w:rsidRPr="007118F9" w14:paraId="1A40C000" w14:textId="77777777" w:rsidTr="002700FB">
        <w:trPr>
          <w:tblCellSpacing w:w="0" w:type="dxa"/>
        </w:trPr>
        <w:tc>
          <w:tcPr>
            <w:tcW w:w="5000" w:type="pct"/>
            <w:gridSpan w:val="2"/>
            <w:vAlign w:val="center"/>
          </w:tcPr>
          <w:p w14:paraId="0B8F4858" w14:textId="77777777" w:rsidR="00911892" w:rsidRPr="007118F9" w:rsidRDefault="00231128" w:rsidP="0023112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18F9">
              <w:rPr>
                <w:rFonts w:ascii="Arial" w:hAnsi="Arial" w:cs="Arial"/>
                <w:b/>
                <w:bCs/>
                <w:sz w:val="20"/>
                <w:szCs w:val="20"/>
              </w:rPr>
              <w:t>Perfil do candidato</w:t>
            </w:r>
            <w:r w:rsidR="00F24977" w:rsidRPr="007118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(Obrigatório)</w:t>
            </w:r>
          </w:p>
          <w:p w14:paraId="12D7035B" w14:textId="77777777" w:rsidR="00231128" w:rsidRPr="007118F9" w:rsidRDefault="0023112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tbl>
            <w:tblPr>
              <w:tblW w:w="10538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947"/>
              <w:gridCol w:w="6591"/>
            </w:tblGrid>
            <w:tr w:rsidR="004930CE" w:rsidRPr="007118F9" w14:paraId="1815AEEE" w14:textId="77777777" w:rsidTr="00CC3A18">
              <w:trPr>
                <w:trHeight w:val="343"/>
              </w:trPr>
              <w:tc>
                <w:tcPr>
                  <w:tcW w:w="3947" w:type="dxa"/>
                  <w:shd w:val="clear" w:color="auto" w:fill="F3F3F3"/>
                </w:tcPr>
                <w:p w14:paraId="5DA8740D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Segmento/Área</w:t>
                  </w:r>
                </w:p>
              </w:tc>
              <w:tc>
                <w:tcPr>
                  <w:tcW w:w="6591" w:type="dxa"/>
                </w:tcPr>
                <w:p w14:paraId="22790731" w14:textId="6F5B3D46" w:rsidR="004930CE" w:rsidRPr="00B24B0A" w:rsidRDefault="00A736D6" w:rsidP="00BD527F">
                  <w:pPr>
                    <w:pStyle w:val="ABLOCKPARA"/>
                    <w:tabs>
                      <w:tab w:val="left" w:pos="1310"/>
                    </w:tabs>
                    <w:spacing w:after="12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u w:val="single"/>
                    </w:rPr>
                  </w:pPr>
                  <w:r w:rsidRPr="00A736D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u w:val="single"/>
                    </w:rPr>
                    <w:t>Tecnologia da Informação – SAP</w:t>
                  </w:r>
                </w:p>
              </w:tc>
            </w:tr>
            <w:tr w:rsidR="004930CE" w:rsidRPr="00FA5529" w14:paraId="127F5811" w14:textId="77777777" w:rsidTr="00CC3A18">
              <w:trPr>
                <w:trHeight w:val="679"/>
              </w:trPr>
              <w:tc>
                <w:tcPr>
                  <w:tcW w:w="3947" w:type="dxa"/>
                  <w:shd w:val="clear" w:color="auto" w:fill="F3F3F3"/>
                </w:tcPr>
                <w:p w14:paraId="12E4A8EB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Especialidade </w:t>
                  </w:r>
                </w:p>
                <w:p w14:paraId="69310BA5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Tempo de experiência</w:t>
                  </w:r>
                </w:p>
              </w:tc>
              <w:tc>
                <w:tcPr>
                  <w:tcW w:w="6591" w:type="dxa"/>
                </w:tcPr>
                <w:p w14:paraId="0DFA66C0" w14:textId="000CF946" w:rsidR="00A47069" w:rsidRDefault="00134B1E" w:rsidP="00096471">
                  <w:pPr>
                    <w:pStyle w:val="ABLOCKPARA"/>
                    <w:spacing w:after="12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</w:t>
                  </w:r>
                  <w:r w:rsidRPr="00134B1E">
                    <w:rPr>
                      <w:rFonts w:ascii="Arial" w:hAnsi="Arial" w:cs="Arial"/>
                      <w:sz w:val="18"/>
                      <w:szCs w:val="18"/>
                    </w:rPr>
                    <w:t>rojetos de migração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e imple</w:t>
                  </w:r>
                  <w:r w:rsidR="00200AE6">
                    <w:rPr>
                      <w:rFonts w:ascii="Arial" w:hAnsi="Arial" w:cs="Arial"/>
                      <w:sz w:val="18"/>
                      <w:szCs w:val="18"/>
                    </w:rPr>
                    <w:t>mentação</w:t>
                  </w:r>
                  <w:r w:rsidRPr="00134B1E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200AE6">
                    <w:rPr>
                      <w:rFonts w:ascii="Arial" w:hAnsi="Arial" w:cs="Arial"/>
                      <w:sz w:val="18"/>
                      <w:szCs w:val="18"/>
                    </w:rPr>
                    <w:t>para</w:t>
                  </w:r>
                  <w:r w:rsidRPr="00134B1E">
                    <w:rPr>
                      <w:rFonts w:ascii="Arial" w:hAnsi="Arial" w:cs="Arial"/>
                      <w:sz w:val="18"/>
                      <w:szCs w:val="18"/>
                    </w:rPr>
                    <w:t xml:space="preserve"> S/4HANA</w:t>
                  </w:r>
                </w:p>
                <w:p w14:paraId="1998B5B3" w14:textId="3171BC3A" w:rsidR="00134B1E" w:rsidRPr="007B7C37" w:rsidRDefault="00134B1E" w:rsidP="00096471">
                  <w:pPr>
                    <w:pStyle w:val="ABLOCKPARA"/>
                    <w:spacing w:after="12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+</w:t>
                  </w:r>
                  <w:r w:rsidR="007C191C">
                    <w:rPr>
                      <w:rFonts w:ascii="Arial" w:hAnsi="Arial" w:cs="Arial"/>
                      <w:sz w:val="18"/>
                      <w:szCs w:val="18"/>
                    </w:rPr>
                    <w:t>27 anos</w:t>
                  </w:r>
                </w:p>
              </w:tc>
            </w:tr>
            <w:tr w:rsidR="004930CE" w:rsidRPr="00134B1E" w14:paraId="717C828F" w14:textId="77777777" w:rsidTr="00CC3A18">
              <w:trPr>
                <w:trHeight w:val="685"/>
              </w:trPr>
              <w:tc>
                <w:tcPr>
                  <w:tcW w:w="3947" w:type="dxa"/>
                  <w:shd w:val="clear" w:color="auto" w:fill="F3F3F3"/>
                </w:tcPr>
                <w:p w14:paraId="3A6234F4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Expertise/Módulo </w:t>
                  </w:r>
                </w:p>
                <w:p w14:paraId="649657FE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Tempo de experiência</w:t>
                  </w:r>
                </w:p>
              </w:tc>
              <w:tc>
                <w:tcPr>
                  <w:tcW w:w="6591" w:type="dxa"/>
                </w:tcPr>
                <w:p w14:paraId="7069AE51" w14:textId="50005510" w:rsidR="00A47069" w:rsidRPr="00134B1E" w:rsidRDefault="007C191C" w:rsidP="00C27C2D">
                  <w:pPr>
                    <w:pStyle w:val="ABLOCKPARA"/>
                    <w:spacing w:after="120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MM e EWM</w:t>
                  </w:r>
                </w:p>
                <w:p w14:paraId="76BAA5EE" w14:textId="64D0A980" w:rsidR="00134B1E" w:rsidRPr="00134B1E" w:rsidRDefault="00134B1E" w:rsidP="00C27C2D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en-US"/>
                    </w:rPr>
                    <w:t>+</w:t>
                  </w:r>
                  <w:r w:rsidR="007C191C">
                    <w:rPr>
                      <w:rFonts w:ascii="Arial" w:hAnsi="Arial" w:cs="Arial"/>
                      <w:bCs/>
                      <w:sz w:val="18"/>
                      <w:szCs w:val="18"/>
                      <w:lang w:val="en-US"/>
                    </w:rPr>
                    <w:t>27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en-US"/>
                    </w:rPr>
                    <w:t>anos</w:t>
                  </w:r>
                  <w:proofErr w:type="spellEnd"/>
                </w:p>
              </w:tc>
            </w:tr>
            <w:tr w:rsidR="004930CE" w:rsidRPr="00EB2D1C" w14:paraId="5B7D01DD" w14:textId="77777777" w:rsidTr="00CC3A18">
              <w:trPr>
                <w:trHeight w:val="553"/>
              </w:trPr>
              <w:tc>
                <w:tcPr>
                  <w:tcW w:w="3947" w:type="dxa"/>
                  <w:shd w:val="clear" w:color="auto" w:fill="F3F3F3"/>
                </w:tcPr>
                <w:p w14:paraId="50A9A5C1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Proficiência</w:t>
                  </w:r>
                </w:p>
              </w:tc>
              <w:tc>
                <w:tcPr>
                  <w:tcW w:w="6591" w:type="dxa"/>
                </w:tcPr>
                <w:p w14:paraId="1748B60E" w14:textId="1413CDEC" w:rsidR="00246EB9" w:rsidRPr="00DC7BB0" w:rsidRDefault="009E3AD1" w:rsidP="00ED631F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E3AD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Alta (</w:t>
                  </w:r>
                  <w:proofErr w:type="spellStart"/>
                  <w:r w:rsidRPr="009E3AD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Senior</w:t>
                  </w:r>
                  <w:proofErr w:type="spellEnd"/>
                  <w:r w:rsidRPr="009E3AD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</w:p>
              </w:tc>
            </w:tr>
            <w:tr w:rsidR="004930CE" w:rsidRPr="007118F9" w14:paraId="4D43BF79" w14:textId="77777777" w:rsidTr="00CC3A18">
              <w:trPr>
                <w:trHeight w:val="343"/>
              </w:trPr>
              <w:tc>
                <w:tcPr>
                  <w:tcW w:w="3947" w:type="dxa"/>
                  <w:shd w:val="clear" w:color="auto" w:fill="F3F3F3"/>
                </w:tcPr>
                <w:p w14:paraId="65BD5FC3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Nível de inglês</w:t>
                  </w:r>
                </w:p>
              </w:tc>
              <w:tc>
                <w:tcPr>
                  <w:tcW w:w="6591" w:type="dxa"/>
                </w:tcPr>
                <w:p w14:paraId="2D0FABEF" w14:textId="4DB90378" w:rsidR="004930CE" w:rsidRPr="004930CE" w:rsidRDefault="002D7E49" w:rsidP="00246EB9">
                  <w:pPr>
                    <w:pStyle w:val="ABLOCKPARA"/>
                    <w:tabs>
                      <w:tab w:val="left" w:pos="1070"/>
                    </w:tabs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Fluente</w:t>
                  </w:r>
                </w:p>
              </w:tc>
            </w:tr>
            <w:tr w:rsidR="004930CE" w:rsidRPr="007118F9" w14:paraId="3CA06058" w14:textId="77777777" w:rsidTr="00CC3A18">
              <w:trPr>
                <w:trHeight w:val="335"/>
              </w:trPr>
              <w:tc>
                <w:tcPr>
                  <w:tcW w:w="3947" w:type="dxa"/>
                  <w:shd w:val="clear" w:color="auto" w:fill="F3F3F3"/>
                </w:tcPr>
                <w:p w14:paraId="3B156205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Nível de espanhol</w:t>
                  </w:r>
                </w:p>
              </w:tc>
              <w:tc>
                <w:tcPr>
                  <w:tcW w:w="6591" w:type="dxa"/>
                </w:tcPr>
                <w:p w14:paraId="3E5E2438" w14:textId="1FE6C10D" w:rsidR="004930CE" w:rsidRPr="004930CE" w:rsidRDefault="002D7E49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Fluente</w:t>
                  </w:r>
                </w:p>
              </w:tc>
            </w:tr>
            <w:tr w:rsidR="004930CE" w:rsidRPr="007118F9" w14:paraId="2597C4FE" w14:textId="77777777" w:rsidTr="00CC3A18">
              <w:trPr>
                <w:trHeight w:val="343"/>
              </w:trPr>
              <w:tc>
                <w:tcPr>
                  <w:tcW w:w="3947" w:type="dxa"/>
                  <w:shd w:val="clear" w:color="auto" w:fill="F3F3F3"/>
                </w:tcPr>
                <w:p w14:paraId="6F9CEE4D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Base atual do profissional </w:t>
                  </w:r>
                </w:p>
              </w:tc>
              <w:tc>
                <w:tcPr>
                  <w:tcW w:w="6591" w:type="dxa"/>
                </w:tcPr>
                <w:p w14:paraId="726EF41C" w14:textId="26B1380A" w:rsidR="004930CE" w:rsidRPr="004930CE" w:rsidRDefault="00371A94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São Paulo</w:t>
                  </w:r>
                  <w:r w:rsidR="005D51A7" w:rsidRPr="005D51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SP</w:t>
                  </w:r>
                </w:p>
              </w:tc>
            </w:tr>
            <w:tr w:rsidR="004930CE" w:rsidRPr="007118F9" w14:paraId="53DD2653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4A6D10A0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Disponibilidade </w:t>
                  </w:r>
                </w:p>
              </w:tc>
              <w:tc>
                <w:tcPr>
                  <w:tcW w:w="6591" w:type="dxa"/>
                </w:tcPr>
                <w:p w14:paraId="1D0F04AD" w14:textId="77777777" w:rsidR="00064350" w:rsidRDefault="00BE76F2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Em </w:t>
                  </w:r>
                  <w:r w:rsidR="002F4B5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15 dias</w:t>
                  </w:r>
                </w:p>
                <w:p w14:paraId="5523A77C" w14:textId="50154357" w:rsidR="00BE76F2" w:rsidRPr="004930CE" w:rsidRDefault="002D7E49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2x presenciais (São Bernardo do Campo)</w:t>
                  </w:r>
                  <w:r w:rsidR="00BE76F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4930CE" w:rsidRPr="007118F9" w14:paraId="534D16B1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661415AB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Recurso – Valor Salarial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(</w:t>
                  </w:r>
                  <w:r w:rsidR="00123B2D">
                    <w:rPr>
                      <w:rFonts w:ascii="Arial" w:hAnsi="Arial" w:cs="Arial"/>
                      <w:b/>
                      <w:sz w:val="18"/>
                      <w:szCs w:val="18"/>
                    </w:rPr>
                    <w:t>CLT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6591" w:type="dxa"/>
                </w:tcPr>
                <w:p w14:paraId="2B9020F5" w14:textId="2E9E3C48" w:rsidR="004930CE" w:rsidRPr="004930CE" w:rsidRDefault="00246EB9" w:rsidP="004930CE">
                  <w:pPr>
                    <w:pStyle w:val="ABLOCKPARA"/>
                    <w:spacing w:after="12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N/A</w:t>
                  </w:r>
                </w:p>
              </w:tc>
            </w:tr>
            <w:tr w:rsidR="004930CE" w:rsidRPr="007118F9" w14:paraId="27D6990E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4F6C6D46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Consultoria – Valor Salarial + Impostos 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(</w:t>
                  </w:r>
                  <w:r w:rsidR="00123B2D">
                    <w:rPr>
                      <w:rFonts w:ascii="Arial" w:hAnsi="Arial" w:cs="Arial"/>
                      <w:b/>
                      <w:sz w:val="18"/>
                      <w:szCs w:val="18"/>
                    </w:rPr>
                    <w:t>CLT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6591" w:type="dxa"/>
                </w:tcPr>
                <w:p w14:paraId="0DA902A1" w14:textId="111FBDF8" w:rsidR="004930CE" w:rsidRPr="004930CE" w:rsidRDefault="005B5104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N/A</w:t>
                  </w:r>
                </w:p>
              </w:tc>
            </w:tr>
            <w:tr w:rsidR="004930CE" w:rsidRPr="007118F9" w14:paraId="3AFA5782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6EBA7B42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Ex-funcionário Accenture?</w:t>
                  </w:r>
                </w:p>
              </w:tc>
              <w:tc>
                <w:tcPr>
                  <w:tcW w:w="6591" w:type="dxa"/>
                </w:tcPr>
                <w:p w14:paraId="031796A1" w14:textId="57503A8B" w:rsidR="004930CE" w:rsidRPr="004930CE" w:rsidRDefault="002F4B5B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Não</w:t>
                  </w:r>
                </w:p>
              </w:tc>
            </w:tr>
            <w:tr w:rsidR="00CC3A18" w:rsidRPr="007118F9" w14:paraId="273074BA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30FBF8D6" w14:textId="5A41571E" w:rsidR="00CC3A18" w:rsidRPr="007118F9" w:rsidRDefault="00CC3A18" w:rsidP="00CC3A18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Atuou em projetos Accenture?</w:t>
                  </w:r>
                </w:p>
              </w:tc>
              <w:tc>
                <w:tcPr>
                  <w:tcW w:w="6591" w:type="dxa"/>
                </w:tcPr>
                <w:p w14:paraId="4D85F5B8" w14:textId="7CECDB34" w:rsidR="00CC3A18" w:rsidRPr="004930CE" w:rsidRDefault="002F4B5B" w:rsidP="00CC3A18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Não</w:t>
                  </w:r>
                </w:p>
              </w:tc>
            </w:tr>
          </w:tbl>
          <w:p w14:paraId="08FAD818" w14:textId="77777777" w:rsidR="00231128" w:rsidRPr="007118F9" w:rsidRDefault="00231128">
            <w:pPr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940F5E" w:rsidRPr="007118F9" w14:paraId="7F6E5840" w14:textId="77777777" w:rsidTr="002700FB">
        <w:trPr>
          <w:trHeight w:val="269"/>
          <w:tblCellSpacing w:w="0" w:type="dxa"/>
        </w:trPr>
        <w:tc>
          <w:tcPr>
            <w:tcW w:w="5000" w:type="pct"/>
            <w:gridSpan w:val="2"/>
            <w:vAlign w:val="center"/>
          </w:tcPr>
          <w:tbl>
            <w:tblPr>
              <w:tblW w:w="10538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947"/>
              <w:gridCol w:w="6591"/>
            </w:tblGrid>
            <w:tr w:rsidR="00CC3A18" w:rsidRPr="004930CE" w14:paraId="744C4D0F" w14:textId="77777777" w:rsidTr="000E6A60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786EC992" w14:textId="0E155B8A" w:rsidR="00CC3A18" w:rsidRPr="007118F9" w:rsidRDefault="0018162C" w:rsidP="00CC3A18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Disponibilidade de agendas:</w:t>
                  </w:r>
                </w:p>
              </w:tc>
              <w:tc>
                <w:tcPr>
                  <w:tcW w:w="6591" w:type="dxa"/>
                </w:tcPr>
                <w:p w14:paraId="4D37E4AB" w14:textId="32EE92FC" w:rsidR="00CC3A18" w:rsidRPr="004930CE" w:rsidRDefault="00082607" w:rsidP="00CC3A18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N/A</w:t>
                  </w:r>
                </w:p>
              </w:tc>
            </w:tr>
          </w:tbl>
          <w:p w14:paraId="41128B14" w14:textId="77777777" w:rsidR="00940F5E" w:rsidRPr="007118F9" w:rsidRDefault="00940F5E" w:rsidP="00940F5E">
            <w:pPr>
              <w:rPr>
                <w:rFonts w:ascii="Arial" w:hAnsi="Arial" w:cs="Arial"/>
              </w:rPr>
            </w:pPr>
          </w:p>
        </w:tc>
      </w:tr>
      <w:tr w:rsidR="0018162C" w:rsidRPr="007118F9" w14:paraId="2695C417" w14:textId="77777777" w:rsidTr="002700FB">
        <w:trPr>
          <w:trHeight w:val="269"/>
          <w:tblCellSpacing w:w="0" w:type="dxa"/>
        </w:trPr>
        <w:tc>
          <w:tcPr>
            <w:tcW w:w="5000" w:type="pct"/>
            <w:gridSpan w:val="2"/>
            <w:vAlign w:val="center"/>
          </w:tcPr>
          <w:p w14:paraId="71095892" w14:textId="77777777" w:rsidR="0018162C" w:rsidRDefault="0018162C" w:rsidP="00CC3A18">
            <w:pPr>
              <w:pStyle w:val="ABLOCKPARA"/>
              <w:spacing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2C18EF3" w14:textId="77777777" w:rsidR="0018162C" w:rsidRDefault="0018162C" w:rsidP="00CC3A18">
            <w:pPr>
              <w:pStyle w:val="ABLOCKPARA"/>
              <w:spacing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D4F46" w:rsidRPr="00A57436" w14:paraId="34FEC8A1" w14:textId="77777777" w:rsidTr="002700FB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3C9539" w14:textId="77777777" w:rsidR="00FB1C39" w:rsidRPr="001932C5" w:rsidRDefault="003D5392" w:rsidP="00E83EB4">
            <w:pPr>
              <w:jc w:val="center"/>
              <w:rPr>
                <w:rFonts w:ascii="Arial" w:hAnsi="Arial" w:cs="Arial"/>
                <w:b/>
                <w:bCs/>
              </w:rPr>
            </w:pPr>
            <w:r w:rsidRPr="001932C5">
              <w:rPr>
                <w:rFonts w:ascii="Arial" w:hAnsi="Arial" w:cs="Arial"/>
                <w:b/>
                <w:bCs/>
              </w:rPr>
              <w:t>Q</w:t>
            </w:r>
            <w:r w:rsidR="001932C5" w:rsidRPr="001932C5">
              <w:rPr>
                <w:rFonts w:ascii="Arial" w:hAnsi="Arial" w:cs="Arial"/>
                <w:b/>
                <w:bCs/>
              </w:rPr>
              <w:t>ualificação</w:t>
            </w:r>
          </w:p>
          <w:p w14:paraId="7A357CDA" w14:textId="77777777" w:rsidR="00AD5F8C" w:rsidRPr="001932C5" w:rsidRDefault="00AD5F8C" w:rsidP="00EC4259">
            <w:pPr>
              <w:rPr>
                <w:rFonts w:ascii="Arial" w:hAnsi="Arial" w:cs="Arial"/>
                <w:b/>
                <w:bCs/>
              </w:rPr>
            </w:pPr>
          </w:p>
          <w:p w14:paraId="20012AB9" w14:textId="1AED7D8F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57436">
              <w:rPr>
                <w:rFonts w:ascii="Arial" w:hAnsi="Arial" w:cs="Arial"/>
                <w:sz w:val="18"/>
                <w:szCs w:val="18"/>
              </w:rPr>
              <w:t xml:space="preserve">Consultor SAP com mais de </w:t>
            </w:r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>27 anos de experiência em projetos nacionais e internacionais</w:t>
            </w:r>
            <w:r w:rsidRPr="00A57436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gramStart"/>
            <w:r w:rsidRPr="00A57436">
              <w:rPr>
                <w:rFonts w:ascii="Arial" w:hAnsi="Arial" w:cs="Arial"/>
                <w:sz w:val="18"/>
                <w:szCs w:val="18"/>
              </w:rPr>
              <w:t>Possuo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 xml:space="preserve">sólida expertise nos processos de Compras, Administração de Estoques (IM – 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Inventory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 xml:space="preserve"> Management)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 xml:space="preserve">e em Processos Especiais, incluindo Importação, Operação Triangular, Transferências 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Intercompany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 xml:space="preserve">Devoluções, Subcontratação, Entregas Futuras, Serviços e Gestão de Impostos. Excelente </w:t>
            </w:r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>conhecimento em</w:t>
            </w:r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>Localização Brasil (TAXBRA/TAXBRJ),</w:t>
            </w:r>
            <w:r w:rsidRPr="00A57436">
              <w:rPr>
                <w:rFonts w:ascii="Arial" w:hAnsi="Arial" w:cs="Arial"/>
                <w:sz w:val="18"/>
                <w:szCs w:val="18"/>
              </w:rPr>
              <w:t xml:space="preserve"> com ampla vivência na implantação e sustentação de NF-</w:t>
            </w:r>
            <w:proofErr w:type="gramStart"/>
            <w:r w:rsidRPr="00A57436">
              <w:rPr>
                <w:rFonts w:ascii="Arial" w:hAnsi="Arial" w:cs="Arial"/>
                <w:sz w:val="18"/>
                <w:szCs w:val="18"/>
              </w:rPr>
              <w:t>e ,</w:t>
            </w:r>
            <w:proofErr w:type="gramEnd"/>
            <w:r w:rsidRPr="00A57436">
              <w:rPr>
                <w:rFonts w:ascii="Arial" w:hAnsi="Arial" w:cs="Arial"/>
                <w:sz w:val="18"/>
                <w:szCs w:val="18"/>
              </w:rPr>
              <w:t xml:space="preserve"> GRC</w:t>
            </w:r>
          </w:p>
          <w:p w14:paraId="54462ACE" w14:textId="55DEFA94" w:rsid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57436">
              <w:rPr>
                <w:rFonts w:ascii="Arial" w:hAnsi="Arial" w:cs="Arial"/>
                <w:sz w:val="18"/>
                <w:szCs w:val="18"/>
              </w:rPr>
              <w:t xml:space="preserve">e </w:t>
            </w:r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SAP DRC – </w:t>
            </w:r>
            <w:proofErr w:type="spellStart"/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>Document</w:t>
            </w:r>
            <w:proofErr w:type="spellEnd"/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>and</w:t>
            </w:r>
            <w:proofErr w:type="spellEnd"/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>Reporting</w:t>
            </w:r>
            <w:proofErr w:type="spellEnd"/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Compliance</w:t>
            </w:r>
            <w:r w:rsidRPr="00A57436">
              <w:rPr>
                <w:rFonts w:ascii="Arial" w:hAnsi="Arial" w:cs="Arial"/>
                <w:sz w:val="18"/>
                <w:szCs w:val="18"/>
              </w:rPr>
              <w:t>, incluindo configuração, integração e adequação dos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>módulos de documentos fiscais eletrônicos, eventos, mensageria e gestão de obrigações acessórias. Atuação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>destacada em projetos da Reforma Tributária brasileira (CBS/IBS), com experiência em análise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>funcional</w:t>
            </w:r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>, adaptação de processos de MM, ajustes de configurações fiscais, desenho de novos IVAs,</w:t>
            </w:r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F96E8A">
              <w:rPr>
                <w:rFonts w:ascii="Arial" w:hAnsi="Arial" w:cs="Arial"/>
                <w:b/>
                <w:bCs/>
                <w:sz w:val="18"/>
                <w:szCs w:val="18"/>
              </w:rPr>
              <w:t>parametrizações de imposto, revisão de integrações (MM, SD, FI),</w:t>
            </w:r>
            <w:r w:rsidRPr="00A57436">
              <w:rPr>
                <w:rFonts w:ascii="Arial" w:hAnsi="Arial" w:cs="Arial"/>
                <w:sz w:val="18"/>
                <w:szCs w:val="18"/>
              </w:rPr>
              <w:t xml:space="preserve"> participação em 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Blueprint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>, testes integrados,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>validação de cenários legais e suporte às equipes de negócio para a transição do modelo tributário atual para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 xml:space="preserve">o novo modelo. Experiência robusta com SAP S/4HANA 1707 </w:t>
            </w:r>
            <w:proofErr w:type="spellStart"/>
            <w:proofErr w:type="gramStart"/>
            <w:r w:rsidRPr="00A57436">
              <w:rPr>
                <w:rFonts w:ascii="Arial" w:hAnsi="Arial" w:cs="Arial"/>
                <w:sz w:val="18"/>
                <w:szCs w:val="18"/>
              </w:rPr>
              <w:t>ate</w:t>
            </w:r>
            <w:proofErr w:type="spellEnd"/>
            <w:proofErr w:type="gramEnd"/>
            <w:r w:rsidRPr="00A57436">
              <w:rPr>
                <w:rFonts w:ascii="Arial" w:hAnsi="Arial" w:cs="Arial"/>
                <w:sz w:val="18"/>
                <w:szCs w:val="18"/>
              </w:rPr>
              <w:t xml:space="preserve"> 2023 e SAP Fiori, além de domínio em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>WM (Warehouse Management) e EWM (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Extended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 xml:space="preserve"> Warehouse Management), abrangendo estratégias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 xml:space="preserve">de armazenagem, processos de inbound/outbound, reabastecimento, 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cross-docking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>, controle de pátio 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>inventários físicos. Conhecimento aprofundado em SAP SCM (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Supply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 xml:space="preserve"> Chain Management), com projetos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>de automação logística, coletores via RF, utilização de etiquetas com código de barras, RFID, palmtops 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 xml:space="preserve">handhelds. Experiência em integrações via ITS Mobile, 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SAPConsole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 xml:space="preserve">, Business 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Connector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>, XI e interfaces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 xml:space="preserve">diversas (Sintegra, 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Softway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gramStart"/>
            <w:r w:rsidRPr="00A57436">
              <w:rPr>
                <w:rFonts w:ascii="Arial" w:hAnsi="Arial" w:cs="Arial"/>
                <w:sz w:val="18"/>
                <w:szCs w:val="18"/>
              </w:rPr>
              <w:t>COMEX, etc.</w:t>
            </w:r>
            <w:proofErr w:type="gramEnd"/>
            <w:r w:rsidRPr="00A57436">
              <w:rPr>
                <w:rFonts w:ascii="Arial" w:hAnsi="Arial" w:cs="Arial"/>
                <w:sz w:val="18"/>
                <w:szCs w:val="18"/>
              </w:rPr>
              <w:t>) Vivência em cenários IS-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Oil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 xml:space="preserve"> &amp; 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Gas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>, IS-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Retail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Roll-Outs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</w:rPr>
              <w:t>Carveouts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>Spin-Offs, upgrades técnicos/funcionais, melhorias contínuas, consolidação de ambientes e suporte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7436">
              <w:rPr>
                <w:rFonts w:ascii="Arial" w:hAnsi="Arial" w:cs="Arial"/>
                <w:sz w:val="18"/>
                <w:szCs w:val="18"/>
              </w:rPr>
              <w:t>AMS/Help Desk. Forte experiência em governança fiscal, controles internos e conformidade regulatória.</w:t>
            </w:r>
          </w:p>
          <w:p w14:paraId="67616DE2" w14:textId="77777777" w:rsidR="00F96E8A" w:rsidRPr="00A57436" w:rsidRDefault="00F96E8A" w:rsidP="00A574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2E50A90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EWM – Extend Warehouse Management S/4 Hana – 1909.</w:t>
            </w:r>
          </w:p>
          <w:p w14:paraId="47D2F51A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MM – Material Management - Procurement with SAP ERP 6.0 EhP7.</w:t>
            </w:r>
          </w:p>
          <w:p w14:paraId="0311C888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S/4 HANA - Simple Logistics 1709</w:t>
            </w:r>
          </w:p>
          <w:p w14:paraId="5C46B3F7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S/4 HANA - Cloud Platform Essentials</w:t>
            </w:r>
          </w:p>
          <w:p w14:paraId="1F72EB2B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SAP EWM - Extended Warehouse Management 9.5 - C_EWM_95</w:t>
            </w:r>
          </w:p>
          <w:p w14:paraId="16B49256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 xml:space="preserve">SAP WM - Warehouse 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Managent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 xml:space="preserve"> - SCM630/31</w:t>
            </w:r>
          </w:p>
          <w:p w14:paraId="285EAC2F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lastRenderedPageBreak/>
              <w:t>SAP MM - Material Management - TSCM50/52</w:t>
            </w:r>
          </w:p>
          <w:p w14:paraId="530050BA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SAP ARIBA - Starting Sourcing Starter Kit</w:t>
            </w:r>
          </w:p>
          <w:p w14:paraId="4E25DE9D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SAP SOLMAN - SAP Solution Manager SAPE2E040</w:t>
            </w:r>
          </w:p>
          <w:p w14:paraId="1DDA0E38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SAP FIORI - Design, Develop and Deploy</w:t>
            </w:r>
          </w:p>
          <w:p w14:paraId="5160445F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 xml:space="preserve">SAP CLOUD - Cloud </w:t>
            </w:r>
            <w:proofErr w:type="spellStart"/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Plataform</w:t>
            </w:r>
            <w:proofErr w:type="spellEnd"/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 xml:space="preserve"> Analytics</w:t>
            </w:r>
          </w:p>
          <w:p w14:paraId="7103AC88" w14:textId="752BDC08" w:rsidR="00C37664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SAP DATA MIGRATION - Machine Learning Foundation</w:t>
            </w:r>
          </w:p>
        </w:tc>
      </w:tr>
      <w:tr w:rsidR="00911892" w:rsidRPr="00A300BA" w14:paraId="0E2E4EC8" w14:textId="77777777" w:rsidTr="002700FB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639FA2" w14:textId="77777777" w:rsidR="00E83EB4" w:rsidRPr="00A57436" w:rsidRDefault="00E83EB4" w:rsidP="00AC627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13997980" w14:textId="2287AB1F" w:rsidR="00382704" w:rsidRPr="00EB6136" w:rsidRDefault="001932C5" w:rsidP="00EB6136">
            <w:pPr>
              <w:jc w:val="center"/>
              <w:rPr>
                <w:rFonts w:ascii="Arial" w:hAnsi="Arial" w:cs="Arial"/>
                <w:b/>
                <w:bCs/>
              </w:rPr>
            </w:pPr>
            <w:r w:rsidRPr="00EB6136">
              <w:rPr>
                <w:rFonts w:ascii="Arial" w:hAnsi="Arial" w:cs="Arial"/>
                <w:b/>
                <w:bCs/>
              </w:rPr>
              <w:t>Experiência Profissional</w:t>
            </w:r>
          </w:p>
          <w:p w14:paraId="7D2C3CA5" w14:textId="77777777" w:rsidR="00997F54" w:rsidRPr="00997F54" w:rsidRDefault="00997F54" w:rsidP="00997F54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97F54">
              <w:rPr>
                <w:rFonts w:ascii="Arial" w:hAnsi="Arial" w:cs="Arial"/>
                <w:b/>
                <w:bCs/>
                <w:sz w:val="18"/>
                <w:szCs w:val="18"/>
              </w:rPr>
              <w:t>Motherson</w:t>
            </w:r>
            <w:proofErr w:type="spellEnd"/>
            <w:r w:rsidRPr="00997F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7F54">
              <w:rPr>
                <w:rFonts w:ascii="Arial" w:hAnsi="Arial" w:cs="Arial"/>
                <w:b/>
                <w:bCs/>
                <w:sz w:val="18"/>
                <w:szCs w:val="18"/>
              </w:rPr>
              <w:t>Group</w:t>
            </w:r>
            <w:proofErr w:type="spellEnd"/>
          </w:p>
          <w:p w14:paraId="6393D347" w14:textId="60A28003" w:rsidR="00EB6136" w:rsidRPr="00EB6136" w:rsidRDefault="00EB6136" w:rsidP="00EB6136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997F54" w:rsidRPr="00997F54">
              <w:rPr>
                <w:rFonts w:ascii="Arial" w:hAnsi="Arial" w:cs="Arial"/>
                <w:sz w:val="18"/>
                <w:szCs w:val="18"/>
              </w:rPr>
              <w:t>Especialista em MM – Reforma Tributária (CBS e IBS)</w:t>
            </w:r>
          </w:p>
          <w:p w14:paraId="391D46E0" w14:textId="1B48DBD3" w:rsidR="00EB6136" w:rsidRPr="00EB6136" w:rsidRDefault="00EB6136" w:rsidP="00EB6136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9E497B" w:rsidRPr="009E497B">
              <w:rPr>
                <w:rFonts w:ascii="Arial" w:hAnsi="Arial" w:cs="Arial"/>
                <w:sz w:val="18"/>
                <w:szCs w:val="18"/>
              </w:rPr>
              <w:t>Agosto</w:t>
            </w:r>
            <w:proofErr w:type="gramEnd"/>
            <w:r w:rsidR="009E497B" w:rsidRPr="009E497B">
              <w:rPr>
                <w:rFonts w:ascii="Arial" w:hAnsi="Arial" w:cs="Arial"/>
                <w:sz w:val="18"/>
                <w:szCs w:val="18"/>
              </w:rPr>
              <w:t xml:space="preserve">/2025 – </w:t>
            </w:r>
            <w:proofErr w:type="gramStart"/>
            <w:r w:rsidR="009E497B" w:rsidRPr="009E497B">
              <w:rPr>
                <w:rFonts w:ascii="Arial" w:hAnsi="Arial" w:cs="Arial"/>
                <w:sz w:val="18"/>
                <w:szCs w:val="18"/>
              </w:rPr>
              <w:t>Dezembro</w:t>
            </w:r>
            <w:proofErr w:type="gramEnd"/>
            <w:r w:rsidR="009E497B" w:rsidRPr="009E497B">
              <w:rPr>
                <w:rFonts w:ascii="Arial" w:hAnsi="Arial" w:cs="Arial"/>
                <w:sz w:val="18"/>
                <w:szCs w:val="18"/>
              </w:rPr>
              <w:t>/2025</w:t>
            </w:r>
          </w:p>
          <w:p w14:paraId="3334D16C" w14:textId="58C0DA57" w:rsidR="00EB6136" w:rsidRPr="00EB6136" w:rsidRDefault="00EB6136" w:rsidP="00EB6136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Local: </w:t>
            </w:r>
            <w:r w:rsidR="008A3789">
              <w:rPr>
                <w:rFonts w:ascii="Arial" w:hAnsi="Arial" w:cs="Arial"/>
                <w:sz w:val="18"/>
                <w:szCs w:val="18"/>
              </w:rPr>
              <w:t>Remoto</w:t>
            </w:r>
          </w:p>
          <w:p w14:paraId="1EE717C5" w14:textId="242511C1" w:rsidR="00EB6136" w:rsidRDefault="009A07C7" w:rsidP="009E497B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9E497B" w:rsidRPr="009E497B">
              <w:rPr>
                <w:rFonts w:ascii="Arial" w:hAnsi="Arial" w:cs="Arial"/>
                <w:sz w:val="18"/>
                <w:szCs w:val="18"/>
              </w:rPr>
              <w:t xml:space="preserve">Análise e adaptação dos processos de Compras e Estoques (SAP MM) às exigências </w:t>
            </w:r>
            <w:proofErr w:type="spellStart"/>
            <w:r w:rsidR="009E497B" w:rsidRPr="009E497B">
              <w:rPr>
                <w:rFonts w:ascii="Arial" w:hAnsi="Arial" w:cs="Arial"/>
                <w:sz w:val="18"/>
                <w:szCs w:val="18"/>
              </w:rPr>
              <w:t>daReforma</w:t>
            </w:r>
            <w:proofErr w:type="spellEnd"/>
            <w:r w:rsidR="009E497B" w:rsidRPr="009E497B">
              <w:rPr>
                <w:rFonts w:ascii="Arial" w:hAnsi="Arial" w:cs="Arial"/>
                <w:sz w:val="18"/>
                <w:szCs w:val="18"/>
              </w:rPr>
              <w:t xml:space="preserve"> Tributária (CBS e IBS). Configuração de novas chaves de impostos e regras</w:t>
            </w:r>
            <w:r w:rsidR="009E49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E497B" w:rsidRPr="009E497B">
              <w:rPr>
                <w:rFonts w:ascii="Arial" w:hAnsi="Arial" w:cs="Arial"/>
                <w:sz w:val="18"/>
                <w:szCs w:val="18"/>
              </w:rPr>
              <w:t>de determinação fiscal para cenários de entrada, devolução, transferência, importação e</w:t>
            </w:r>
            <w:r w:rsidR="009E49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E497B" w:rsidRPr="009E497B">
              <w:rPr>
                <w:rFonts w:ascii="Arial" w:hAnsi="Arial" w:cs="Arial"/>
                <w:sz w:val="18"/>
                <w:szCs w:val="18"/>
              </w:rPr>
              <w:t>serviços. Adequação de classes de avaliação, grupos de avaliação e determinação</w:t>
            </w:r>
            <w:r w:rsidR="009E49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E497B" w:rsidRPr="009E497B">
              <w:rPr>
                <w:rFonts w:ascii="Arial" w:hAnsi="Arial" w:cs="Arial"/>
                <w:sz w:val="18"/>
                <w:szCs w:val="18"/>
              </w:rPr>
              <w:t>automática de contas (OBYC) aos novos impactos tributários. Ajustes em tipos d</w:t>
            </w:r>
            <w:r w:rsidR="009E497B">
              <w:rPr>
                <w:rFonts w:ascii="Arial" w:hAnsi="Arial" w:cs="Arial"/>
                <w:sz w:val="18"/>
                <w:szCs w:val="18"/>
              </w:rPr>
              <w:t xml:space="preserve">e </w:t>
            </w:r>
            <w:r w:rsidR="009E497B" w:rsidRPr="009E497B">
              <w:rPr>
                <w:rFonts w:ascii="Arial" w:hAnsi="Arial" w:cs="Arial"/>
                <w:sz w:val="18"/>
                <w:szCs w:val="18"/>
              </w:rPr>
              <w:t xml:space="preserve">movimento e impactos fiscais, incluindo cenários </w:t>
            </w:r>
            <w:proofErr w:type="spellStart"/>
            <w:r w:rsidR="009E497B" w:rsidRPr="009E497B">
              <w:rPr>
                <w:rFonts w:ascii="Arial" w:hAnsi="Arial" w:cs="Arial"/>
                <w:sz w:val="18"/>
                <w:szCs w:val="18"/>
              </w:rPr>
              <w:t>intercompany</w:t>
            </w:r>
            <w:proofErr w:type="spellEnd"/>
            <w:r w:rsidR="009E497B" w:rsidRPr="009E497B">
              <w:rPr>
                <w:rFonts w:ascii="Arial" w:hAnsi="Arial" w:cs="Arial"/>
                <w:sz w:val="18"/>
                <w:szCs w:val="18"/>
              </w:rPr>
              <w:t xml:space="preserve"> e operações especiais.</w:t>
            </w:r>
            <w:r w:rsidR="009E49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E497B" w:rsidRPr="009E497B">
              <w:rPr>
                <w:rFonts w:ascii="Arial" w:hAnsi="Arial" w:cs="Arial"/>
                <w:sz w:val="18"/>
                <w:szCs w:val="18"/>
              </w:rPr>
              <w:t>Integração do MM com Localização Brasil, DRC e FI, incluindo apoio à especificação</w:t>
            </w:r>
            <w:r w:rsidR="009E49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E497B" w:rsidRPr="009E497B">
              <w:rPr>
                <w:rFonts w:ascii="Arial" w:hAnsi="Arial" w:cs="Arial"/>
                <w:sz w:val="18"/>
                <w:szCs w:val="18"/>
              </w:rPr>
              <w:t>funcional, testes e validação fiscal.</w:t>
            </w:r>
          </w:p>
          <w:p w14:paraId="6A1E7A5B" w14:textId="77777777" w:rsidR="009E497B" w:rsidRPr="009E497B" w:rsidRDefault="009E497B" w:rsidP="009E497B">
            <w:pPr>
              <w:ind w:left="72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C69F3C8" w14:textId="77777777" w:rsidR="00BE04FD" w:rsidRPr="00BE04FD" w:rsidRDefault="00BE04FD" w:rsidP="00BE04FD">
            <w:pPr>
              <w:rPr>
                <w:rFonts w:ascii="Arial" w:hAnsi="Arial" w:cs="Arial"/>
                <w:sz w:val="18"/>
                <w:szCs w:val="18"/>
              </w:rPr>
            </w:pPr>
            <w:r w:rsidRPr="00BE04FD">
              <w:rPr>
                <w:rFonts w:ascii="Arial" w:hAnsi="Arial" w:cs="Arial"/>
                <w:b/>
                <w:bCs/>
                <w:sz w:val="18"/>
                <w:szCs w:val="18"/>
              </w:rPr>
              <w:t>Riachuelo – Grupo Guararapes</w:t>
            </w:r>
          </w:p>
          <w:p w14:paraId="2D558490" w14:textId="29853120" w:rsidR="00C37E16" w:rsidRDefault="00EB6136" w:rsidP="00EB6136">
            <w:pPr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EC5A93" w:rsidRPr="00EC5A93">
              <w:rPr>
                <w:rFonts w:ascii="Arial" w:hAnsi="Arial" w:cs="Arial"/>
                <w:sz w:val="18"/>
                <w:szCs w:val="18"/>
              </w:rPr>
              <w:t>Especialista em MM – Reforma Tributária (CBS e IBS)</w:t>
            </w:r>
          </w:p>
          <w:p w14:paraId="6AE74739" w14:textId="6261FB8C" w:rsidR="00EB6136" w:rsidRPr="00EB6136" w:rsidRDefault="00EB6136" w:rsidP="00EB6136">
            <w:pPr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9A07C7" w:rsidRPr="009A07C7">
              <w:rPr>
                <w:rFonts w:ascii="Arial" w:hAnsi="Arial" w:cs="Arial"/>
                <w:sz w:val="18"/>
                <w:szCs w:val="18"/>
              </w:rPr>
              <w:t>Fevereiro</w:t>
            </w:r>
            <w:proofErr w:type="gramEnd"/>
            <w:r w:rsidR="009A07C7" w:rsidRPr="009A07C7">
              <w:rPr>
                <w:rFonts w:ascii="Arial" w:hAnsi="Arial" w:cs="Arial"/>
                <w:sz w:val="18"/>
                <w:szCs w:val="18"/>
              </w:rPr>
              <w:t xml:space="preserve">/2025 – </w:t>
            </w:r>
            <w:proofErr w:type="gramStart"/>
            <w:r w:rsidR="009A07C7" w:rsidRPr="009A07C7">
              <w:rPr>
                <w:rFonts w:ascii="Arial" w:hAnsi="Arial" w:cs="Arial"/>
                <w:sz w:val="18"/>
                <w:szCs w:val="18"/>
              </w:rPr>
              <w:t>Agosto</w:t>
            </w:r>
            <w:proofErr w:type="gramEnd"/>
            <w:r w:rsidR="009A07C7" w:rsidRPr="009A07C7">
              <w:rPr>
                <w:rFonts w:ascii="Arial" w:hAnsi="Arial" w:cs="Arial"/>
                <w:sz w:val="18"/>
                <w:szCs w:val="18"/>
              </w:rPr>
              <w:t>/2025</w:t>
            </w:r>
          </w:p>
          <w:p w14:paraId="7C9F2124" w14:textId="4AA75096" w:rsidR="00EB6136" w:rsidRPr="009A07C7" w:rsidRDefault="009A07C7" w:rsidP="009A07C7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Pr="009A07C7">
              <w:rPr>
                <w:rFonts w:ascii="Arial" w:hAnsi="Arial" w:cs="Arial"/>
                <w:sz w:val="18"/>
                <w:szCs w:val="18"/>
              </w:rPr>
              <w:t>Análise e adaptação dos processos de Compras e Gestão de Estoques (MM) às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A07C7">
              <w:rPr>
                <w:rFonts w:ascii="Arial" w:hAnsi="Arial" w:cs="Arial"/>
                <w:sz w:val="18"/>
                <w:szCs w:val="18"/>
              </w:rPr>
              <w:t>exigências da Reforma Tributária brasileira, contemplando CBS (Contribuição sobre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A07C7">
              <w:rPr>
                <w:rFonts w:ascii="Arial" w:hAnsi="Arial" w:cs="Arial"/>
                <w:sz w:val="18"/>
                <w:szCs w:val="18"/>
              </w:rPr>
              <w:t>Bens e Serviços) e IBS (Imposto sobre Bens e Serviços). Configuração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A07C7">
              <w:rPr>
                <w:rFonts w:ascii="Arial" w:hAnsi="Arial" w:cs="Arial"/>
                <w:sz w:val="18"/>
                <w:szCs w:val="18"/>
              </w:rPr>
              <w:t>e criação de novas chaves de imposto para CBS e IBS.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A07C7">
              <w:rPr>
                <w:rFonts w:ascii="Arial" w:hAnsi="Arial" w:cs="Arial"/>
                <w:sz w:val="18"/>
                <w:szCs w:val="18"/>
              </w:rPr>
              <w:t>Ajustes na determinação de impostos no MM, incluindo integração entre Material Master</w:t>
            </w:r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9A07C7">
              <w:rPr>
                <w:rFonts w:ascii="Arial" w:hAnsi="Arial" w:cs="Arial"/>
                <w:sz w:val="18"/>
                <w:szCs w:val="18"/>
              </w:rPr>
              <w:t>Grupo de Mercadorias, Centro, Fornecedor, Origem/Destino e natureza da operação.</w:t>
            </w:r>
          </w:p>
          <w:p w14:paraId="63385E51" w14:textId="77777777" w:rsidR="00DA7DB7" w:rsidRPr="00DA7DB7" w:rsidRDefault="00DA7DB7" w:rsidP="00DA7DB7">
            <w:pPr>
              <w:ind w:left="72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D0EAAEC" w14:textId="77777777" w:rsidR="005E01F3" w:rsidRPr="005E01F3" w:rsidRDefault="005E01F3" w:rsidP="005E01F3">
            <w:pPr>
              <w:rPr>
                <w:rFonts w:ascii="Arial" w:hAnsi="Arial" w:cs="Arial"/>
                <w:sz w:val="18"/>
                <w:szCs w:val="18"/>
              </w:rPr>
            </w:pPr>
            <w:r w:rsidRPr="005E01F3">
              <w:rPr>
                <w:rFonts w:ascii="Arial" w:hAnsi="Arial" w:cs="Arial"/>
                <w:b/>
                <w:bCs/>
                <w:sz w:val="18"/>
                <w:szCs w:val="18"/>
              </w:rPr>
              <w:t>Mark &amp; Brites</w:t>
            </w:r>
          </w:p>
          <w:p w14:paraId="4CF8F752" w14:textId="77777777" w:rsidR="005E01F3" w:rsidRDefault="00EB6136" w:rsidP="00EB6136">
            <w:pPr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5E01F3" w:rsidRPr="005E01F3">
              <w:rPr>
                <w:rFonts w:ascii="Arial" w:hAnsi="Arial" w:cs="Arial"/>
                <w:sz w:val="18"/>
                <w:szCs w:val="18"/>
              </w:rPr>
              <w:t>Especialista em MM / WM</w:t>
            </w:r>
          </w:p>
          <w:p w14:paraId="7938E67E" w14:textId="18655EE3" w:rsidR="008830AD" w:rsidRPr="005E01F3" w:rsidRDefault="00EB6136" w:rsidP="005E01F3">
            <w:pPr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5E01F3" w:rsidRPr="005E01F3">
              <w:rPr>
                <w:rFonts w:ascii="Arial" w:hAnsi="Arial" w:cs="Arial"/>
                <w:sz w:val="18"/>
                <w:szCs w:val="18"/>
              </w:rPr>
              <w:t>Fevereiro</w:t>
            </w:r>
            <w:proofErr w:type="gramEnd"/>
            <w:r w:rsidR="005E01F3" w:rsidRPr="005E01F3">
              <w:rPr>
                <w:rFonts w:ascii="Arial" w:hAnsi="Arial" w:cs="Arial"/>
                <w:sz w:val="18"/>
                <w:szCs w:val="18"/>
              </w:rPr>
              <w:t xml:space="preserve">/2024 – </w:t>
            </w:r>
            <w:proofErr w:type="gramStart"/>
            <w:r w:rsidR="005E01F3" w:rsidRPr="005E01F3">
              <w:rPr>
                <w:rFonts w:ascii="Arial" w:hAnsi="Arial" w:cs="Arial"/>
                <w:sz w:val="18"/>
                <w:szCs w:val="18"/>
              </w:rPr>
              <w:t>Janeiro</w:t>
            </w:r>
            <w:proofErr w:type="gramEnd"/>
            <w:r w:rsidR="005E01F3" w:rsidRPr="005E01F3">
              <w:rPr>
                <w:rFonts w:ascii="Arial" w:hAnsi="Arial" w:cs="Arial"/>
                <w:sz w:val="18"/>
                <w:szCs w:val="18"/>
              </w:rPr>
              <w:t>/2025</w:t>
            </w:r>
          </w:p>
          <w:p w14:paraId="7BD36F23" w14:textId="0BD29B55" w:rsidR="004F5F55" w:rsidRPr="004F5F55" w:rsidRDefault="004F5F55" w:rsidP="004F5F55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Pr="004F5F55">
              <w:rPr>
                <w:rFonts w:ascii="Arial" w:hAnsi="Arial" w:cs="Arial"/>
                <w:sz w:val="18"/>
                <w:szCs w:val="18"/>
              </w:rPr>
              <w:t xml:space="preserve">Atuação em projetos de implementação e </w:t>
            </w:r>
            <w:proofErr w:type="spellStart"/>
            <w:r w:rsidRPr="004F5F55">
              <w:rPr>
                <w:rFonts w:ascii="Arial" w:hAnsi="Arial" w:cs="Arial"/>
                <w:sz w:val="18"/>
                <w:szCs w:val="18"/>
              </w:rPr>
              <w:t>rollouts</w:t>
            </w:r>
            <w:proofErr w:type="spellEnd"/>
            <w:r w:rsidRPr="004F5F55">
              <w:rPr>
                <w:rFonts w:ascii="Arial" w:hAnsi="Arial" w:cs="Arial"/>
                <w:sz w:val="18"/>
                <w:szCs w:val="18"/>
              </w:rPr>
              <w:t xml:space="preserve"> nos modelos </w:t>
            </w:r>
            <w:proofErr w:type="spellStart"/>
            <w:r w:rsidRPr="004F5F55">
              <w:rPr>
                <w:rFonts w:ascii="Arial" w:hAnsi="Arial" w:cs="Arial"/>
                <w:sz w:val="18"/>
                <w:szCs w:val="18"/>
              </w:rPr>
              <w:t>Brownfield</w:t>
            </w:r>
            <w:proofErr w:type="spellEnd"/>
            <w:r w:rsidRPr="004F5F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F5F55">
              <w:rPr>
                <w:rFonts w:ascii="Arial" w:hAnsi="Arial" w:cs="Arial"/>
                <w:sz w:val="18"/>
                <w:szCs w:val="18"/>
              </w:rPr>
              <w:t>Greenfield</w:t>
            </w:r>
            <w:proofErr w:type="spellEnd"/>
            <w:r w:rsidRPr="004F5F55">
              <w:rPr>
                <w:rFonts w:ascii="Arial" w:hAnsi="Arial" w:cs="Arial"/>
                <w:sz w:val="18"/>
                <w:szCs w:val="18"/>
              </w:rPr>
              <w:t xml:space="preserve"> 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4F5F55">
              <w:rPr>
                <w:rFonts w:ascii="Arial" w:hAnsi="Arial" w:cs="Arial"/>
                <w:sz w:val="18"/>
                <w:szCs w:val="18"/>
              </w:rPr>
              <w:t>BlueField</w:t>
            </w:r>
            <w:proofErr w:type="spellEnd"/>
            <w:r w:rsidRPr="004F5F55">
              <w:rPr>
                <w:rFonts w:ascii="Arial" w:hAnsi="Arial" w:cs="Arial"/>
                <w:sz w:val="18"/>
                <w:szCs w:val="18"/>
              </w:rPr>
              <w:t>, atendendo clientes de grande porte como Votorantim, onde participei da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5F55">
              <w:rPr>
                <w:rFonts w:ascii="Arial" w:hAnsi="Arial" w:cs="Arial"/>
                <w:sz w:val="18"/>
                <w:szCs w:val="18"/>
              </w:rPr>
              <w:t>implantação da solução SAP DRC Inbound, com foco na configuração do processo de entrada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5F55">
              <w:rPr>
                <w:rFonts w:ascii="Arial" w:hAnsi="Arial" w:cs="Arial"/>
                <w:sz w:val="18"/>
                <w:szCs w:val="18"/>
              </w:rPr>
              <w:t>de materiais. Participação no projeto de Reforma Tributária em empresas como Besi,</w:t>
            </w:r>
          </w:p>
          <w:p w14:paraId="7C17FAA1" w14:textId="5EB575AC" w:rsidR="00EB6136" w:rsidRPr="004F5F55" w:rsidRDefault="004F5F55" w:rsidP="004F5F55">
            <w:pPr>
              <w:ind w:left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F5F55">
              <w:rPr>
                <w:rFonts w:ascii="Arial" w:hAnsi="Arial" w:cs="Arial"/>
                <w:sz w:val="18"/>
                <w:szCs w:val="18"/>
              </w:rPr>
              <w:t xml:space="preserve">Citrosuco, Cobra, EMS, </w:t>
            </w:r>
            <w:proofErr w:type="spellStart"/>
            <w:r w:rsidRPr="004F5F55">
              <w:rPr>
                <w:rFonts w:ascii="Arial" w:hAnsi="Arial" w:cs="Arial"/>
                <w:sz w:val="18"/>
                <w:szCs w:val="18"/>
              </w:rPr>
              <w:t>Fiagril</w:t>
            </w:r>
            <w:proofErr w:type="spellEnd"/>
            <w:r w:rsidRPr="004F5F55">
              <w:rPr>
                <w:rFonts w:ascii="Arial" w:hAnsi="Arial" w:cs="Arial"/>
                <w:sz w:val="18"/>
                <w:szCs w:val="18"/>
              </w:rPr>
              <w:t>, GOL, Hypera, Klabin, LA Mundial, Localiza, Petrópolis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5F55">
              <w:rPr>
                <w:rFonts w:ascii="Arial" w:hAnsi="Arial" w:cs="Arial"/>
                <w:sz w:val="18"/>
                <w:szCs w:val="18"/>
              </w:rPr>
              <w:t xml:space="preserve">UFP, </w:t>
            </w:r>
            <w:proofErr w:type="spellStart"/>
            <w:r w:rsidRPr="004F5F55">
              <w:rPr>
                <w:rFonts w:ascii="Arial" w:hAnsi="Arial" w:cs="Arial"/>
                <w:sz w:val="18"/>
                <w:szCs w:val="18"/>
              </w:rPr>
              <w:t>Ypê</w:t>
            </w:r>
            <w:proofErr w:type="spellEnd"/>
            <w:r w:rsidRPr="004F5F55">
              <w:rPr>
                <w:rFonts w:ascii="Arial" w:hAnsi="Arial" w:cs="Arial"/>
                <w:sz w:val="18"/>
                <w:szCs w:val="18"/>
              </w:rPr>
              <w:t xml:space="preserve">, entre outras, com atuação na configuração de estratégias de </w:t>
            </w:r>
            <w:proofErr w:type="spellStart"/>
            <w:r w:rsidRPr="004F5F55">
              <w:rPr>
                <w:rFonts w:ascii="Arial" w:hAnsi="Arial" w:cs="Arial"/>
                <w:sz w:val="18"/>
                <w:szCs w:val="18"/>
              </w:rPr>
              <w:t>Putaway</w:t>
            </w:r>
            <w:proofErr w:type="spellEnd"/>
            <w:r w:rsidRPr="004F5F55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5F55">
              <w:rPr>
                <w:rFonts w:ascii="Arial" w:hAnsi="Arial" w:cs="Arial"/>
                <w:sz w:val="18"/>
                <w:szCs w:val="18"/>
              </w:rPr>
              <w:t>movimentações internas e processos de saída.</w:t>
            </w:r>
          </w:p>
          <w:p w14:paraId="037879F6" w14:textId="77777777" w:rsidR="00697858" w:rsidRPr="00697858" w:rsidRDefault="00697858" w:rsidP="00697858">
            <w:pPr>
              <w:ind w:left="72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FFC3F28" w14:textId="77777777" w:rsidR="00A10D65" w:rsidRPr="00A10D65" w:rsidRDefault="00A10D65" w:rsidP="00A10D6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10D6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Arcelor </w:t>
            </w:r>
            <w:proofErr w:type="spellStart"/>
            <w:r w:rsidRPr="00A10D65">
              <w:rPr>
                <w:rFonts w:ascii="Arial" w:hAnsi="Arial" w:cs="Arial"/>
                <w:b/>
                <w:bCs/>
                <w:sz w:val="18"/>
                <w:szCs w:val="18"/>
              </w:rPr>
              <w:t>Group</w:t>
            </w:r>
            <w:proofErr w:type="spellEnd"/>
            <w:r w:rsidRPr="00A10D6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– Mines (Canada)</w:t>
            </w:r>
          </w:p>
          <w:p w14:paraId="27DB1EAC" w14:textId="064D8D28" w:rsidR="00EB6136" w:rsidRPr="007D0235" w:rsidRDefault="00EB6136" w:rsidP="00EB6136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7D0235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7D0235" w:rsidRPr="005E01F3">
              <w:rPr>
                <w:rFonts w:ascii="Arial" w:hAnsi="Arial" w:cs="Arial"/>
                <w:sz w:val="18"/>
                <w:szCs w:val="18"/>
              </w:rPr>
              <w:t>Especialista em MM / WM</w:t>
            </w:r>
          </w:p>
          <w:p w14:paraId="1C3463EF" w14:textId="2E84D1A2" w:rsidR="00EB6136" w:rsidRPr="00EB6136" w:rsidRDefault="00EB6136" w:rsidP="00EB6136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7D0235" w:rsidRPr="007D0235">
              <w:rPr>
                <w:rFonts w:ascii="Arial" w:hAnsi="Arial" w:cs="Arial"/>
                <w:sz w:val="18"/>
                <w:szCs w:val="18"/>
              </w:rPr>
              <w:t>Jul</w:t>
            </w:r>
            <w:r w:rsidR="007D0235">
              <w:rPr>
                <w:rFonts w:ascii="Arial" w:hAnsi="Arial" w:cs="Arial"/>
                <w:sz w:val="18"/>
                <w:szCs w:val="18"/>
              </w:rPr>
              <w:t>ho</w:t>
            </w:r>
            <w:proofErr w:type="gramEnd"/>
            <w:r w:rsidR="007D0235" w:rsidRPr="007D0235">
              <w:rPr>
                <w:rFonts w:ascii="Arial" w:hAnsi="Arial" w:cs="Arial"/>
                <w:sz w:val="18"/>
                <w:szCs w:val="18"/>
              </w:rPr>
              <w:t xml:space="preserve">/2022 </w:t>
            </w:r>
            <w:r w:rsidR="007D0235">
              <w:rPr>
                <w:rFonts w:ascii="Arial" w:hAnsi="Arial" w:cs="Arial"/>
                <w:sz w:val="18"/>
                <w:szCs w:val="18"/>
              </w:rPr>
              <w:t>-</w:t>
            </w:r>
            <w:r w:rsidR="007D0235" w:rsidRPr="007D02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="007D0235" w:rsidRPr="007D0235">
              <w:rPr>
                <w:rFonts w:ascii="Arial" w:hAnsi="Arial" w:cs="Arial"/>
                <w:sz w:val="18"/>
                <w:szCs w:val="18"/>
              </w:rPr>
              <w:t>Novem</w:t>
            </w:r>
            <w:r w:rsidR="007D0235">
              <w:rPr>
                <w:rFonts w:ascii="Arial" w:hAnsi="Arial" w:cs="Arial"/>
                <w:sz w:val="18"/>
                <w:szCs w:val="18"/>
              </w:rPr>
              <w:t>bro</w:t>
            </w:r>
            <w:proofErr w:type="gramEnd"/>
            <w:r w:rsidR="007D0235" w:rsidRPr="007D0235">
              <w:rPr>
                <w:rFonts w:ascii="Arial" w:hAnsi="Arial" w:cs="Arial"/>
                <w:sz w:val="18"/>
                <w:szCs w:val="18"/>
              </w:rPr>
              <w:t>/2023</w:t>
            </w:r>
          </w:p>
          <w:p w14:paraId="16CEFF08" w14:textId="18D288B6" w:rsidR="00EB6136" w:rsidRPr="007D0235" w:rsidRDefault="007D0235" w:rsidP="007D0235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Pr="007D0235">
              <w:rPr>
                <w:rFonts w:ascii="Arial" w:hAnsi="Arial" w:cs="Arial"/>
                <w:sz w:val="18"/>
                <w:szCs w:val="18"/>
              </w:rPr>
              <w:t>Participação na fase de correções e testes do projeto</w:t>
            </w:r>
            <w:r>
              <w:rPr>
                <w:rFonts w:ascii="Arial" w:hAnsi="Arial" w:cs="Arial"/>
                <w:sz w:val="18"/>
                <w:szCs w:val="18"/>
              </w:rPr>
              <w:t>, r</w:t>
            </w:r>
            <w:r w:rsidRPr="007D0235">
              <w:rPr>
                <w:rFonts w:ascii="Arial" w:hAnsi="Arial" w:cs="Arial"/>
                <w:sz w:val="18"/>
                <w:szCs w:val="18"/>
              </w:rPr>
              <w:t xml:space="preserve">esponsável por vários serviços </w:t>
            </w:r>
            <w:proofErr w:type="gramStart"/>
            <w:r w:rsidRPr="007D0235">
              <w:rPr>
                <w:rFonts w:ascii="Arial" w:hAnsi="Arial" w:cs="Arial"/>
                <w:sz w:val="18"/>
                <w:szCs w:val="18"/>
              </w:rPr>
              <w:t>de Logística</w:t>
            </w:r>
            <w:proofErr w:type="gramEnd"/>
            <w:r w:rsidRPr="007D0235">
              <w:rPr>
                <w:rFonts w:ascii="Arial" w:hAnsi="Arial" w:cs="Arial"/>
                <w:sz w:val="18"/>
                <w:szCs w:val="18"/>
              </w:rPr>
              <w:t xml:space="preserve"> AMS e EWM</w:t>
            </w:r>
            <w:r>
              <w:rPr>
                <w:rFonts w:ascii="Arial" w:hAnsi="Arial" w:cs="Arial"/>
                <w:sz w:val="18"/>
                <w:szCs w:val="18"/>
              </w:rPr>
              <w:t xml:space="preserve"> e s</w:t>
            </w:r>
            <w:r w:rsidRPr="007D0235">
              <w:rPr>
                <w:rFonts w:ascii="Arial" w:hAnsi="Arial" w:cs="Arial"/>
                <w:sz w:val="18"/>
                <w:szCs w:val="18"/>
              </w:rPr>
              <w:t>uporte e suporte para Gestão de Materiais</w:t>
            </w:r>
          </w:p>
          <w:p w14:paraId="7CF632FF" w14:textId="77777777" w:rsidR="00CE68A6" w:rsidRDefault="00CE68A6" w:rsidP="00CE68A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67662BF" w14:textId="77777777" w:rsidR="00BB704D" w:rsidRPr="00BB704D" w:rsidRDefault="00BB704D" w:rsidP="00BB704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B704D">
              <w:rPr>
                <w:rFonts w:ascii="Arial" w:hAnsi="Arial" w:cs="Arial"/>
                <w:b/>
                <w:bCs/>
                <w:sz w:val="18"/>
                <w:szCs w:val="18"/>
              </w:rPr>
              <w:t>Inetum</w:t>
            </w:r>
            <w:proofErr w:type="spellEnd"/>
            <w:r w:rsidRPr="00BB70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Consultoria</w:t>
            </w:r>
            <w:r w:rsidRPr="00BB704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580E9325" w14:textId="462750F4" w:rsidR="00BB704D" w:rsidRPr="007D0235" w:rsidRDefault="00BB704D" w:rsidP="00BB704D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7D0235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8466FE" w:rsidRPr="008466FE">
              <w:rPr>
                <w:rFonts w:ascii="Arial" w:hAnsi="Arial" w:cs="Arial"/>
                <w:sz w:val="18"/>
                <w:szCs w:val="18"/>
              </w:rPr>
              <w:t>Especialista MM / WM / EWM</w:t>
            </w:r>
          </w:p>
          <w:p w14:paraId="73A7C06F" w14:textId="305666A8" w:rsidR="00BB704D" w:rsidRDefault="00BB704D" w:rsidP="00BB704D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8466FE" w:rsidRPr="008466FE">
              <w:rPr>
                <w:rFonts w:ascii="Arial" w:hAnsi="Arial" w:cs="Arial"/>
                <w:sz w:val="18"/>
                <w:szCs w:val="18"/>
              </w:rPr>
              <w:t>Outubro</w:t>
            </w:r>
            <w:proofErr w:type="gramEnd"/>
            <w:r w:rsidR="008466FE" w:rsidRPr="008466FE">
              <w:rPr>
                <w:rFonts w:ascii="Arial" w:hAnsi="Arial" w:cs="Arial"/>
                <w:sz w:val="18"/>
                <w:szCs w:val="18"/>
              </w:rPr>
              <w:t>/2022 á Maio/2023</w:t>
            </w:r>
          </w:p>
          <w:p w14:paraId="3477932E" w14:textId="46C4DAD1" w:rsidR="00CE68A6" w:rsidRPr="008466FE" w:rsidRDefault="00BB704D" w:rsidP="008466FE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B704D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8466FE" w:rsidRPr="008466FE">
              <w:rPr>
                <w:rFonts w:ascii="Arial" w:hAnsi="Arial" w:cs="Arial"/>
                <w:sz w:val="18"/>
                <w:szCs w:val="18"/>
              </w:rPr>
              <w:t xml:space="preserve">Responsável pelo Master data, suporte e migração de dados com data </w:t>
            </w:r>
            <w:proofErr w:type="spellStart"/>
            <w:r w:rsidR="008466FE" w:rsidRPr="008466FE">
              <w:rPr>
                <w:rFonts w:ascii="Arial" w:hAnsi="Arial" w:cs="Arial"/>
                <w:sz w:val="18"/>
                <w:szCs w:val="18"/>
              </w:rPr>
              <w:t>Migration</w:t>
            </w:r>
            <w:proofErr w:type="spellEnd"/>
            <w:r w:rsidR="008466FE" w:rsidRPr="008466FE">
              <w:rPr>
                <w:rFonts w:ascii="Arial" w:hAnsi="Arial" w:cs="Arial"/>
                <w:sz w:val="18"/>
                <w:szCs w:val="18"/>
              </w:rPr>
              <w:t xml:space="preserve"> Cockpit</w:t>
            </w:r>
            <w:r w:rsidR="008466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466FE" w:rsidRPr="008466FE">
              <w:rPr>
                <w:rFonts w:ascii="Arial" w:hAnsi="Arial" w:cs="Arial"/>
                <w:sz w:val="18"/>
                <w:szCs w:val="18"/>
              </w:rPr>
              <w:t xml:space="preserve">Configuração de processos Localização Argentina, </w:t>
            </w:r>
            <w:proofErr w:type="gramStart"/>
            <w:r w:rsidR="008466FE" w:rsidRPr="008466FE">
              <w:rPr>
                <w:rFonts w:ascii="Arial" w:hAnsi="Arial" w:cs="Arial"/>
                <w:sz w:val="18"/>
                <w:szCs w:val="18"/>
              </w:rPr>
              <w:t>Chile ,</w:t>
            </w:r>
            <w:proofErr w:type="gramEnd"/>
            <w:r w:rsidR="008466FE" w:rsidRPr="008466F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466FE" w:rsidRPr="008466FE">
              <w:rPr>
                <w:rFonts w:ascii="Arial" w:hAnsi="Arial" w:cs="Arial"/>
                <w:sz w:val="18"/>
                <w:szCs w:val="18"/>
              </w:rPr>
              <w:t>Perú</w:t>
            </w:r>
            <w:proofErr w:type="spellEnd"/>
            <w:r w:rsidR="008466FE" w:rsidRPr="008466FE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="008466FE" w:rsidRPr="008466FE">
              <w:rPr>
                <w:rFonts w:ascii="Arial" w:hAnsi="Arial" w:cs="Arial"/>
                <w:sz w:val="18"/>
                <w:szCs w:val="18"/>
              </w:rPr>
              <w:t>Colombia</w:t>
            </w:r>
            <w:proofErr w:type="spellEnd"/>
            <w:r w:rsidR="008466FE" w:rsidRPr="008466FE">
              <w:rPr>
                <w:rFonts w:ascii="Arial" w:hAnsi="Arial" w:cs="Arial"/>
                <w:sz w:val="18"/>
                <w:szCs w:val="18"/>
              </w:rPr>
              <w:t xml:space="preserve"> e USA.</w:t>
            </w:r>
            <w:r w:rsidR="008466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466FE" w:rsidRPr="008466FE">
              <w:rPr>
                <w:rFonts w:ascii="Arial" w:hAnsi="Arial" w:cs="Arial"/>
                <w:sz w:val="18"/>
                <w:szCs w:val="18"/>
              </w:rPr>
              <w:t xml:space="preserve">Implementação do Projeto </w:t>
            </w:r>
            <w:proofErr w:type="spellStart"/>
            <w:r w:rsidR="008466FE" w:rsidRPr="008466FE">
              <w:rPr>
                <w:rFonts w:ascii="Arial" w:hAnsi="Arial" w:cs="Arial"/>
                <w:sz w:val="18"/>
                <w:szCs w:val="18"/>
              </w:rPr>
              <w:t>Nimbi</w:t>
            </w:r>
            <w:proofErr w:type="spellEnd"/>
            <w:r w:rsidR="008466FE" w:rsidRPr="008466FE">
              <w:rPr>
                <w:rFonts w:ascii="Arial" w:hAnsi="Arial" w:cs="Arial"/>
                <w:sz w:val="18"/>
                <w:szCs w:val="18"/>
              </w:rPr>
              <w:t xml:space="preserve"> grupo </w:t>
            </w:r>
            <w:proofErr w:type="spellStart"/>
            <w:r w:rsidR="008466FE" w:rsidRPr="008466FE">
              <w:rPr>
                <w:rFonts w:ascii="Arial" w:hAnsi="Arial" w:cs="Arial"/>
                <w:sz w:val="18"/>
                <w:szCs w:val="18"/>
              </w:rPr>
              <w:t>Neo</w:t>
            </w:r>
            <w:proofErr w:type="spellEnd"/>
            <w:r w:rsidR="008466FE" w:rsidRPr="008466FE">
              <w:rPr>
                <w:rFonts w:ascii="Arial" w:hAnsi="Arial" w:cs="Arial"/>
                <w:sz w:val="18"/>
                <w:szCs w:val="18"/>
              </w:rPr>
              <w:t xml:space="preserve"> Energia, desenvolvimento de interfaces e</w:t>
            </w:r>
            <w:r w:rsidR="008466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466FE" w:rsidRPr="008466FE">
              <w:rPr>
                <w:rFonts w:ascii="Arial" w:hAnsi="Arial" w:cs="Arial"/>
                <w:sz w:val="18"/>
                <w:szCs w:val="18"/>
              </w:rPr>
              <w:t xml:space="preserve">cockpit de </w:t>
            </w:r>
            <w:proofErr w:type="spellStart"/>
            <w:r w:rsidR="008466FE" w:rsidRPr="008466FE">
              <w:rPr>
                <w:rFonts w:ascii="Arial" w:hAnsi="Arial" w:cs="Arial"/>
                <w:sz w:val="18"/>
                <w:szCs w:val="18"/>
              </w:rPr>
              <w:t>Integracões</w:t>
            </w:r>
            <w:proofErr w:type="spellEnd"/>
            <w:r w:rsidR="008466FE" w:rsidRPr="008466FE">
              <w:rPr>
                <w:rFonts w:ascii="Arial" w:hAnsi="Arial" w:cs="Arial"/>
                <w:sz w:val="18"/>
                <w:szCs w:val="18"/>
              </w:rPr>
              <w:t xml:space="preserve"> via API</w:t>
            </w:r>
            <w:r w:rsidR="008466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466FE" w:rsidRPr="008466FE">
              <w:rPr>
                <w:rFonts w:ascii="Arial" w:hAnsi="Arial" w:cs="Arial"/>
                <w:sz w:val="18"/>
                <w:szCs w:val="18"/>
              </w:rPr>
              <w:t>Atuando como especialista nas Frentes de MM / WM e EWM.</w:t>
            </w:r>
          </w:p>
          <w:p w14:paraId="489262E9" w14:textId="77777777" w:rsidR="00935FF8" w:rsidRDefault="00935FF8" w:rsidP="00935FF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730E5FA" w14:textId="55BF469D" w:rsidR="00BF13F8" w:rsidRPr="00BF13F8" w:rsidRDefault="00BF13F8" w:rsidP="00BF13F8">
            <w:p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b/>
                <w:bCs/>
                <w:sz w:val="18"/>
                <w:szCs w:val="18"/>
              </w:rPr>
              <w:t>VCNA - Votorantim Groupe</w:t>
            </w:r>
          </w:p>
          <w:p w14:paraId="108DF08F" w14:textId="20C417FC" w:rsidR="00300FF8" w:rsidRPr="00BF13F8" w:rsidRDefault="00300FF8" w:rsidP="00BF13F8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>Cargo: Especialista MM / WM / EWM</w:t>
            </w:r>
          </w:p>
          <w:p w14:paraId="30524F7A" w14:textId="4E92BF0F" w:rsidR="00300FF8" w:rsidRDefault="00300FF8" w:rsidP="00300FF8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EB1918" w:rsidRPr="00EB1918">
              <w:rPr>
                <w:rFonts w:ascii="Arial" w:hAnsi="Arial" w:cs="Arial"/>
                <w:sz w:val="18"/>
                <w:szCs w:val="18"/>
              </w:rPr>
              <w:t>Janeiro</w:t>
            </w:r>
            <w:proofErr w:type="gramEnd"/>
            <w:r w:rsidR="00EB1918" w:rsidRPr="00EB1918">
              <w:rPr>
                <w:rFonts w:ascii="Arial" w:hAnsi="Arial" w:cs="Arial"/>
                <w:sz w:val="18"/>
                <w:szCs w:val="18"/>
              </w:rPr>
              <w:t xml:space="preserve">/2022á </w:t>
            </w:r>
            <w:proofErr w:type="gramStart"/>
            <w:r w:rsidR="00EB1918" w:rsidRPr="00EB1918">
              <w:rPr>
                <w:rFonts w:ascii="Arial" w:hAnsi="Arial" w:cs="Arial"/>
                <w:sz w:val="18"/>
                <w:szCs w:val="18"/>
              </w:rPr>
              <w:t>Outubro</w:t>
            </w:r>
            <w:proofErr w:type="gramEnd"/>
            <w:r w:rsidR="00EB1918" w:rsidRPr="00EB1918">
              <w:rPr>
                <w:rFonts w:ascii="Arial" w:hAnsi="Arial" w:cs="Arial"/>
                <w:sz w:val="18"/>
                <w:szCs w:val="18"/>
              </w:rPr>
              <w:t>/2022</w:t>
            </w:r>
          </w:p>
          <w:p w14:paraId="60BFD7A1" w14:textId="6AA58A19" w:rsidR="00300FF8" w:rsidRPr="00EB1918" w:rsidRDefault="00300FF8" w:rsidP="00EB1918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B704D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EB1918" w:rsidRPr="00EB1918">
              <w:rPr>
                <w:rFonts w:ascii="Arial" w:hAnsi="Arial" w:cs="Arial"/>
                <w:sz w:val="18"/>
                <w:szCs w:val="18"/>
              </w:rPr>
              <w:t>Atuando como especialista nas Frentes de MM / WM e EWM</w:t>
            </w:r>
            <w:r w:rsidR="00EB1918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B1918" w:rsidRPr="00EB1918">
              <w:rPr>
                <w:rFonts w:ascii="Arial" w:hAnsi="Arial" w:cs="Arial"/>
                <w:sz w:val="18"/>
                <w:szCs w:val="18"/>
              </w:rPr>
              <w:t>Atuando em Projetos de Melhorias diversas nas empresas do Brasil, Canadá e USA.</w:t>
            </w:r>
            <w:r w:rsidR="00EB191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B1918" w:rsidRPr="00EB1918">
              <w:rPr>
                <w:rFonts w:ascii="Arial" w:hAnsi="Arial" w:cs="Arial"/>
                <w:sz w:val="18"/>
                <w:szCs w:val="18"/>
              </w:rPr>
              <w:t xml:space="preserve">Efetuando suporte aos atendimentos e incidentes de EWM e SAP </w:t>
            </w:r>
            <w:proofErr w:type="spellStart"/>
            <w:r w:rsidR="00EB1918" w:rsidRPr="00EB1918">
              <w:rPr>
                <w:rFonts w:ascii="Arial" w:hAnsi="Arial" w:cs="Arial"/>
                <w:sz w:val="18"/>
                <w:szCs w:val="18"/>
              </w:rPr>
              <w:t>Ariba</w:t>
            </w:r>
            <w:proofErr w:type="spellEnd"/>
            <w:r w:rsidR="00EB1918" w:rsidRPr="00EB1918">
              <w:rPr>
                <w:rFonts w:ascii="Arial" w:hAnsi="Arial" w:cs="Arial"/>
                <w:sz w:val="18"/>
                <w:szCs w:val="18"/>
              </w:rPr>
              <w:t>.</w:t>
            </w:r>
            <w:r w:rsidR="00EB191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B1918" w:rsidRPr="00EB1918">
              <w:rPr>
                <w:rFonts w:ascii="Arial" w:hAnsi="Arial" w:cs="Arial"/>
                <w:sz w:val="18"/>
                <w:szCs w:val="18"/>
              </w:rPr>
              <w:t>Responsável pelo desenvolvimento de interfaces cockpit de processos logísticos diversos</w:t>
            </w:r>
            <w:r w:rsidR="00EB1918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B1918" w:rsidRPr="00EB1918">
              <w:rPr>
                <w:rFonts w:ascii="Arial" w:hAnsi="Arial" w:cs="Arial"/>
                <w:sz w:val="18"/>
                <w:szCs w:val="18"/>
              </w:rPr>
              <w:t>Responsável pelo desenho e arquitetura de soluções para integrações diversas SAP e outros.</w:t>
            </w:r>
          </w:p>
          <w:p w14:paraId="442ABDDF" w14:textId="77777777" w:rsidR="00AC0860" w:rsidRDefault="00AC0860" w:rsidP="00BB704D">
            <w:pPr>
              <w:rPr>
                <w:rFonts w:ascii="Arial" w:hAnsi="Arial" w:cs="Arial"/>
                <w:sz w:val="18"/>
                <w:szCs w:val="18"/>
              </w:rPr>
            </w:pPr>
          </w:p>
          <w:p w14:paraId="03BA8751" w14:textId="21C3A1D2" w:rsidR="004769FB" w:rsidRPr="004769FB" w:rsidRDefault="004769FB" w:rsidP="004769FB">
            <w:pPr>
              <w:rPr>
                <w:rFonts w:ascii="Arial" w:hAnsi="Arial" w:cs="Arial"/>
                <w:sz w:val="18"/>
                <w:szCs w:val="18"/>
              </w:rPr>
            </w:pPr>
            <w:r w:rsidRPr="004769FB">
              <w:rPr>
                <w:rFonts w:ascii="Arial" w:hAnsi="Arial" w:cs="Arial"/>
                <w:b/>
                <w:bCs/>
                <w:sz w:val="18"/>
                <w:szCs w:val="18"/>
              </w:rPr>
              <w:t>AHLSTROM MUNKSJO BRASIL</w:t>
            </w:r>
          </w:p>
          <w:p w14:paraId="712B3ED8" w14:textId="54B3976D" w:rsidR="002D3F7E" w:rsidRPr="00BF13F8" w:rsidRDefault="002D3F7E" w:rsidP="002D3F7E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Especialista MM </w:t>
            </w:r>
          </w:p>
          <w:p w14:paraId="2316DF94" w14:textId="52E1D9CB" w:rsidR="002D3F7E" w:rsidRDefault="002D3F7E" w:rsidP="002D3F7E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EB2D1F" w:rsidRPr="00EB2D1F">
              <w:rPr>
                <w:rFonts w:ascii="Arial" w:hAnsi="Arial" w:cs="Arial"/>
                <w:sz w:val="18"/>
                <w:szCs w:val="18"/>
              </w:rPr>
              <w:t>Junho</w:t>
            </w:r>
            <w:proofErr w:type="gramEnd"/>
            <w:r w:rsidR="00EB2D1F" w:rsidRPr="00EB2D1F">
              <w:rPr>
                <w:rFonts w:ascii="Arial" w:hAnsi="Arial" w:cs="Arial"/>
                <w:sz w:val="18"/>
                <w:szCs w:val="18"/>
              </w:rPr>
              <w:t xml:space="preserve">/2021á </w:t>
            </w:r>
            <w:proofErr w:type="gramStart"/>
            <w:r w:rsidR="00EB2D1F" w:rsidRPr="00EB2D1F">
              <w:rPr>
                <w:rFonts w:ascii="Arial" w:hAnsi="Arial" w:cs="Arial"/>
                <w:sz w:val="18"/>
                <w:szCs w:val="18"/>
              </w:rPr>
              <w:t>Dezembro</w:t>
            </w:r>
            <w:proofErr w:type="gramEnd"/>
            <w:r w:rsidR="00EB2D1F" w:rsidRPr="00EB2D1F">
              <w:rPr>
                <w:rFonts w:ascii="Arial" w:hAnsi="Arial" w:cs="Arial"/>
                <w:sz w:val="18"/>
                <w:szCs w:val="18"/>
              </w:rPr>
              <w:t xml:space="preserve"> /2021</w:t>
            </w:r>
          </w:p>
          <w:p w14:paraId="47F18B89" w14:textId="449D2BCD" w:rsidR="00EB2D1F" w:rsidRPr="00EB2D1F" w:rsidRDefault="002D3F7E" w:rsidP="00EB2D1F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B704D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EB2D1F" w:rsidRPr="00EB2D1F">
              <w:rPr>
                <w:rFonts w:ascii="Arial" w:hAnsi="Arial" w:cs="Arial"/>
                <w:sz w:val="18"/>
                <w:szCs w:val="18"/>
              </w:rPr>
              <w:t xml:space="preserve">Projeto de </w:t>
            </w:r>
            <w:proofErr w:type="spellStart"/>
            <w:r w:rsidR="00EB2D1F" w:rsidRPr="00EB2D1F">
              <w:rPr>
                <w:rFonts w:ascii="Arial" w:hAnsi="Arial" w:cs="Arial"/>
                <w:sz w:val="18"/>
                <w:szCs w:val="18"/>
              </w:rPr>
              <w:t>Rollout</w:t>
            </w:r>
            <w:proofErr w:type="spellEnd"/>
            <w:r w:rsidR="00EB2D1F" w:rsidRPr="00EB2D1F">
              <w:rPr>
                <w:rFonts w:ascii="Arial" w:hAnsi="Arial" w:cs="Arial"/>
                <w:sz w:val="18"/>
                <w:szCs w:val="18"/>
              </w:rPr>
              <w:t xml:space="preserve"> / </w:t>
            </w:r>
            <w:proofErr w:type="spellStart"/>
            <w:r w:rsidR="00EB2D1F" w:rsidRPr="00EB2D1F">
              <w:rPr>
                <w:rFonts w:ascii="Arial" w:hAnsi="Arial" w:cs="Arial"/>
                <w:sz w:val="18"/>
                <w:szCs w:val="18"/>
              </w:rPr>
              <w:t>Carvout</w:t>
            </w:r>
            <w:proofErr w:type="spellEnd"/>
            <w:r w:rsidR="00EB2D1F" w:rsidRPr="00EB2D1F">
              <w:rPr>
                <w:rFonts w:ascii="Arial" w:hAnsi="Arial" w:cs="Arial"/>
                <w:sz w:val="18"/>
                <w:szCs w:val="18"/>
              </w:rPr>
              <w:t xml:space="preserve"> efetuando a configuração da localização Brasil</w:t>
            </w:r>
            <w:r w:rsidR="00EB2D1F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1882D260" w14:textId="74ED09C8" w:rsidR="00EB2D1F" w:rsidRPr="00EB2D1F" w:rsidRDefault="00EB2D1F" w:rsidP="00EB2D1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2D1F">
              <w:rPr>
                <w:rFonts w:ascii="Arial" w:hAnsi="Arial" w:cs="Arial"/>
                <w:sz w:val="18"/>
                <w:szCs w:val="18"/>
              </w:rPr>
              <w:t>Responsável pela revisão de cálculos diversos de impostos e reajustes da J1btax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6DCD6AEA" w14:textId="5CA631E9" w:rsidR="00EB2D1F" w:rsidRPr="00EB2D1F" w:rsidRDefault="00EB2D1F" w:rsidP="00EB2D1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2D1F">
              <w:rPr>
                <w:rFonts w:ascii="Arial" w:hAnsi="Arial" w:cs="Arial"/>
                <w:sz w:val="18"/>
                <w:szCs w:val="18"/>
              </w:rPr>
              <w:t>Responsável pela criação de novos cenários de armazenagem e transferência de materiais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7C8B7C21" w14:textId="6ED59AB2" w:rsidR="00EB2D1F" w:rsidRPr="00EB2D1F" w:rsidRDefault="00EB2D1F" w:rsidP="00EB2D1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2D1F">
              <w:rPr>
                <w:rFonts w:ascii="Arial" w:hAnsi="Arial" w:cs="Arial"/>
                <w:sz w:val="18"/>
                <w:szCs w:val="18"/>
              </w:rPr>
              <w:t>Responsável pelo redesenho de novo Processo de subcontratação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3F8BF507" w14:textId="139CA3D1" w:rsidR="002D3F7E" w:rsidRDefault="00EB2D1F" w:rsidP="00EB2D1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2D1F">
              <w:rPr>
                <w:rFonts w:ascii="Arial" w:hAnsi="Arial" w:cs="Arial"/>
                <w:sz w:val="18"/>
                <w:szCs w:val="18"/>
              </w:rPr>
              <w:lastRenderedPageBreak/>
              <w:t>Criação de novos tipos de movimento e contabilização de impostos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8E35BD6" w14:textId="77777777" w:rsidR="00EB2D1F" w:rsidRDefault="00EB2D1F" w:rsidP="00EB2D1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  <w:p w14:paraId="29F55BEA" w14:textId="77777777" w:rsidR="00EB2D1F" w:rsidRPr="004769FB" w:rsidRDefault="00EB2D1F" w:rsidP="00EB2D1F">
            <w:pPr>
              <w:rPr>
                <w:rFonts w:ascii="Arial" w:hAnsi="Arial" w:cs="Arial"/>
                <w:sz w:val="18"/>
                <w:szCs w:val="18"/>
              </w:rPr>
            </w:pPr>
            <w:r w:rsidRPr="004769FB">
              <w:rPr>
                <w:rFonts w:ascii="Arial" w:hAnsi="Arial" w:cs="Arial"/>
                <w:b/>
                <w:bCs/>
                <w:sz w:val="18"/>
                <w:szCs w:val="18"/>
              </w:rPr>
              <w:t>AHLSTROM MUNKSJO BRASIL</w:t>
            </w:r>
          </w:p>
          <w:p w14:paraId="44D3E77D" w14:textId="77777777" w:rsidR="00EB2D1F" w:rsidRPr="00BF13F8" w:rsidRDefault="00EB2D1F" w:rsidP="00EB2D1F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Especialista MM </w:t>
            </w:r>
          </w:p>
          <w:p w14:paraId="10648B31" w14:textId="77777777" w:rsidR="00EB2D1F" w:rsidRDefault="00EB2D1F" w:rsidP="00EB2D1F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Pr="00EB2D1F">
              <w:rPr>
                <w:rFonts w:ascii="Arial" w:hAnsi="Arial" w:cs="Arial"/>
                <w:sz w:val="18"/>
                <w:szCs w:val="18"/>
              </w:rPr>
              <w:t>Junho</w:t>
            </w:r>
            <w:proofErr w:type="gramEnd"/>
            <w:r w:rsidRPr="00EB2D1F">
              <w:rPr>
                <w:rFonts w:ascii="Arial" w:hAnsi="Arial" w:cs="Arial"/>
                <w:sz w:val="18"/>
                <w:szCs w:val="18"/>
              </w:rPr>
              <w:t xml:space="preserve">/2021á </w:t>
            </w:r>
            <w:proofErr w:type="gramStart"/>
            <w:r w:rsidRPr="00EB2D1F">
              <w:rPr>
                <w:rFonts w:ascii="Arial" w:hAnsi="Arial" w:cs="Arial"/>
                <w:sz w:val="18"/>
                <w:szCs w:val="18"/>
              </w:rPr>
              <w:t>Dezembro</w:t>
            </w:r>
            <w:proofErr w:type="gramEnd"/>
            <w:r w:rsidRPr="00EB2D1F">
              <w:rPr>
                <w:rFonts w:ascii="Arial" w:hAnsi="Arial" w:cs="Arial"/>
                <w:sz w:val="18"/>
                <w:szCs w:val="18"/>
              </w:rPr>
              <w:t xml:space="preserve"> /2021</w:t>
            </w:r>
          </w:p>
          <w:p w14:paraId="7C3C9609" w14:textId="77777777" w:rsidR="00EB2D1F" w:rsidRPr="00EB2D1F" w:rsidRDefault="00EB2D1F" w:rsidP="00EB2D1F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B704D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Pr="00EB2D1F">
              <w:rPr>
                <w:rFonts w:ascii="Arial" w:hAnsi="Arial" w:cs="Arial"/>
                <w:sz w:val="18"/>
                <w:szCs w:val="18"/>
              </w:rPr>
              <w:t xml:space="preserve">Projeto de </w:t>
            </w:r>
            <w:proofErr w:type="spellStart"/>
            <w:r w:rsidRPr="00EB2D1F">
              <w:rPr>
                <w:rFonts w:ascii="Arial" w:hAnsi="Arial" w:cs="Arial"/>
                <w:sz w:val="18"/>
                <w:szCs w:val="18"/>
              </w:rPr>
              <w:t>Rollout</w:t>
            </w:r>
            <w:proofErr w:type="spellEnd"/>
            <w:r w:rsidRPr="00EB2D1F">
              <w:rPr>
                <w:rFonts w:ascii="Arial" w:hAnsi="Arial" w:cs="Arial"/>
                <w:sz w:val="18"/>
                <w:szCs w:val="18"/>
              </w:rPr>
              <w:t xml:space="preserve"> / </w:t>
            </w:r>
            <w:proofErr w:type="spellStart"/>
            <w:r w:rsidRPr="00EB2D1F">
              <w:rPr>
                <w:rFonts w:ascii="Arial" w:hAnsi="Arial" w:cs="Arial"/>
                <w:sz w:val="18"/>
                <w:szCs w:val="18"/>
              </w:rPr>
              <w:t>Carvout</w:t>
            </w:r>
            <w:proofErr w:type="spellEnd"/>
            <w:r w:rsidRPr="00EB2D1F">
              <w:rPr>
                <w:rFonts w:ascii="Arial" w:hAnsi="Arial" w:cs="Arial"/>
                <w:sz w:val="18"/>
                <w:szCs w:val="18"/>
              </w:rPr>
              <w:t xml:space="preserve"> efetuando a configuração da localização Brasil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3B54E329" w14:textId="77777777" w:rsidR="00EB2D1F" w:rsidRPr="00EB2D1F" w:rsidRDefault="00EB2D1F" w:rsidP="00EB2D1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2D1F">
              <w:rPr>
                <w:rFonts w:ascii="Arial" w:hAnsi="Arial" w:cs="Arial"/>
                <w:sz w:val="18"/>
                <w:szCs w:val="18"/>
              </w:rPr>
              <w:t>Responsável pela revisão de cálculos diversos de impostos e reajustes da J1btax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429B7A87" w14:textId="77777777" w:rsidR="00EB2D1F" w:rsidRPr="00EB2D1F" w:rsidRDefault="00EB2D1F" w:rsidP="00EB2D1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2D1F">
              <w:rPr>
                <w:rFonts w:ascii="Arial" w:hAnsi="Arial" w:cs="Arial"/>
                <w:sz w:val="18"/>
                <w:szCs w:val="18"/>
              </w:rPr>
              <w:t>Responsável pela criação de novos cenários de armazenagem e transferência de materiais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61B876B1" w14:textId="77777777" w:rsidR="00EB2D1F" w:rsidRPr="00EB2D1F" w:rsidRDefault="00EB2D1F" w:rsidP="00EB2D1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2D1F">
              <w:rPr>
                <w:rFonts w:ascii="Arial" w:hAnsi="Arial" w:cs="Arial"/>
                <w:sz w:val="18"/>
                <w:szCs w:val="18"/>
              </w:rPr>
              <w:t>Responsável pelo redesenho de novo Processo de subcontratação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7CAE427B" w14:textId="77777777" w:rsidR="00EB2D1F" w:rsidRDefault="00EB2D1F" w:rsidP="00EB2D1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2D1F">
              <w:rPr>
                <w:rFonts w:ascii="Arial" w:hAnsi="Arial" w:cs="Arial"/>
                <w:sz w:val="18"/>
                <w:szCs w:val="18"/>
              </w:rPr>
              <w:t>Criação de novos tipos de movimento e contabilização de impostos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2808F82" w14:textId="77777777" w:rsidR="00867CE6" w:rsidRDefault="00867CE6" w:rsidP="00EB2D1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  <w:p w14:paraId="14BA0CDA" w14:textId="7E22908D" w:rsidR="00525219" w:rsidRPr="00867CE6" w:rsidRDefault="00867CE6" w:rsidP="0052521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67CE6">
              <w:rPr>
                <w:rFonts w:ascii="Arial" w:hAnsi="Arial" w:cs="Arial"/>
                <w:b/>
                <w:bCs/>
                <w:sz w:val="18"/>
                <w:szCs w:val="18"/>
              </w:rPr>
              <w:t>SIKA Groupe</w:t>
            </w:r>
          </w:p>
          <w:p w14:paraId="408BD32C" w14:textId="4D432123" w:rsidR="00525219" w:rsidRPr="00BF13F8" w:rsidRDefault="00525219" w:rsidP="00525219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867CE6" w:rsidRPr="00867CE6">
              <w:rPr>
                <w:rFonts w:ascii="Arial" w:hAnsi="Arial" w:cs="Arial"/>
                <w:sz w:val="18"/>
                <w:szCs w:val="18"/>
              </w:rPr>
              <w:t>Líder Especialista WM</w:t>
            </w:r>
          </w:p>
          <w:p w14:paraId="4F311FDE" w14:textId="3ED91094" w:rsidR="00525219" w:rsidRDefault="00525219" w:rsidP="00525219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E36DFA" w:rsidRPr="00E36DFA">
              <w:rPr>
                <w:rFonts w:ascii="Arial" w:hAnsi="Arial" w:cs="Arial"/>
                <w:sz w:val="18"/>
                <w:szCs w:val="18"/>
              </w:rPr>
              <w:t>Maio</w:t>
            </w:r>
            <w:proofErr w:type="gramEnd"/>
            <w:r w:rsidR="00E36DFA" w:rsidRPr="00E36DFA">
              <w:rPr>
                <w:rFonts w:ascii="Arial" w:hAnsi="Arial" w:cs="Arial"/>
                <w:sz w:val="18"/>
                <w:szCs w:val="18"/>
              </w:rPr>
              <w:t xml:space="preserve">/2020 à </w:t>
            </w:r>
            <w:proofErr w:type="gramStart"/>
            <w:r w:rsidR="00E36DFA" w:rsidRPr="00E36DFA">
              <w:rPr>
                <w:rFonts w:ascii="Arial" w:hAnsi="Arial" w:cs="Arial"/>
                <w:sz w:val="18"/>
                <w:szCs w:val="18"/>
              </w:rPr>
              <w:t>Junho</w:t>
            </w:r>
            <w:proofErr w:type="gramEnd"/>
            <w:r w:rsidR="00E36DFA" w:rsidRPr="00E36DFA">
              <w:rPr>
                <w:rFonts w:ascii="Arial" w:hAnsi="Arial" w:cs="Arial"/>
                <w:sz w:val="18"/>
                <w:szCs w:val="18"/>
              </w:rPr>
              <w:t>/2021</w:t>
            </w:r>
          </w:p>
          <w:p w14:paraId="72DBD611" w14:textId="77777777" w:rsidR="002D3F7E" w:rsidRDefault="00525219" w:rsidP="00E36DFA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B704D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E36DFA" w:rsidRPr="00E36DFA">
              <w:rPr>
                <w:rFonts w:ascii="Arial" w:hAnsi="Arial" w:cs="Arial"/>
                <w:sz w:val="18"/>
                <w:szCs w:val="18"/>
              </w:rPr>
              <w:t xml:space="preserve">Implementação do Projeto S / 4 Hana e lançamento global </w:t>
            </w:r>
            <w:proofErr w:type="spellStart"/>
            <w:r w:rsidR="00E36DFA" w:rsidRPr="00E36DFA">
              <w:rPr>
                <w:rFonts w:ascii="Arial" w:hAnsi="Arial" w:cs="Arial"/>
                <w:sz w:val="18"/>
                <w:szCs w:val="18"/>
              </w:rPr>
              <w:t>Template</w:t>
            </w:r>
            <w:proofErr w:type="spellEnd"/>
            <w:r w:rsidR="00E36DFA" w:rsidRPr="00E36DFA">
              <w:rPr>
                <w:rFonts w:ascii="Arial" w:hAnsi="Arial" w:cs="Arial"/>
                <w:sz w:val="18"/>
                <w:szCs w:val="18"/>
              </w:rPr>
              <w:t xml:space="preserve"> do Brasil, líder do projeto,</w:t>
            </w:r>
            <w:r w:rsidR="00E36DF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36DFA" w:rsidRPr="00E36DFA">
              <w:rPr>
                <w:rFonts w:ascii="Arial" w:hAnsi="Arial" w:cs="Arial"/>
                <w:sz w:val="18"/>
                <w:szCs w:val="18"/>
              </w:rPr>
              <w:t>equipe de logística responsável pela migração de dados e toda a configuração de instalação</w:t>
            </w:r>
            <w:r w:rsidR="00E36DF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36DFA" w:rsidRPr="00E36DFA">
              <w:rPr>
                <w:rFonts w:ascii="Arial" w:hAnsi="Arial" w:cs="Arial"/>
                <w:sz w:val="18"/>
                <w:szCs w:val="18"/>
              </w:rPr>
              <w:t>para o processo WMS automotivo e área de construção, novos designs, dados de R</w:t>
            </w:r>
            <w:r w:rsidR="006D23DF">
              <w:rPr>
                <w:rFonts w:ascii="Arial" w:hAnsi="Arial" w:cs="Arial"/>
                <w:sz w:val="18"/>
                <w:szCs w:val="18"/>
              </w:rPr>
              <w:t>F.</w:t>
            </w:r>
          </w:p>
          <w:p w14:paraId="138CE8C3" w14:textId="77777777" w:rsidR="006D23DF" w:rsidRDefault="006D23DF" w:rsidP="006D23DF">
            <w:pPr>
              <w:rPr>
                <w:rFonts w:ascii="Arial" w:hAnsi="Arial" w:cs="Arial"/>
                <w:sz w:val="18"/>
                <w:szCs w:val="18"/>
              </w:rPr>
            </w:pPr>
          </w:p>
          <w:p w14:paraId="2940640E" w14:textId="1D880AE5" w:rsidR="00CB1F12" w:rsidRPr="00CB1F12" w:rsidRDefault="00CB1F12" w:rsidP="00CB1F12">
            <w:p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b/>
                <w:bCs/>
                <w:sz w:val="18"/>
                <w:szCs w:val="18"/>
              </w:rPr>
              <w:t>SCHINDLER Elevadores</w:t>
            </w:r>
          </w:p>
          <w:p w14:paraId="2B7996C5" w14:textId="2930032C" w:rsidR="00CB1F12" w:rsidRPr="00BF13F8" w:rsidRDefault="00CB1F12" w:rsidP="00CB1F12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943BE4" w:rsidRPr="00943BE4">
              <w:rPr>
                <w:rFonts w:ascii="Arial" w:hAnsi="Arial" w:cs="Arial"/>
                <w:sz w:val="18"/>
                <w:szCs w:val="18"/>
              </w:rPr>
              <w:t>Lider de Migração de Dados</w:t>
            </w:r>
          </w:p>
          <w:p w14:paraId="2F85C0AA" w14:textId="77777777" w:rsidR="00CB1F12" w:rsidRDefault="00CB1F12" w:rsidP="00CB1F12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Jan/2020 à </w:t>
            </w:r>
            <w:proofErr w:type="gramStart"/>
            <w:r w:rsidRPr="00CB1F12">
              <w:rPr>
                <w:rFonts w:ascii="Arial" w:hAnsi="Arial" w:cs="Arial"/>
                <w:sz w:val="18"/>
                <w:szCs w:val="18"/>
              </w:rPr>
              <w:t>Abril</w:t>
            </w:r>
            <w:proofErr w:type="gramEnd"/>
            <w:r w:rsidRPr="00CB1F12">
              <w:rPr>
                <w:rFonts w:ascii="Arial" w:hAnsi="Arial" w:cs="Arial"/>
                <w:sz w:val="18"/>
                <w:szCs w:val="18"/>
              </w:rPr>
              <w:t>/2020</w:t>
            </w:r>
          </w:p>
          <w:p w14:paraId="335E2A91" w14:textId="77777777" w:rsidR="00CB1F12" w:rsidRDefault="00CB1F12" w:rsidP="00943BE4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>Atividades</w:t>
            </w:r>
            <w:r w:rsidR="00943BE4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943BE4" w:rsidRPr="00943BE4">
              <w:rPr>
                <w:rFonts w:ascii="Arial" w:hAnsi="Arial" w:cs="Arial"/>
                <w:sz w:val="18"/>
                <w:szCs w:val="18"/>
              </w:rPr>
              <w:t xml:space="preserve">Projeto de </w:t>
            </w:r>
            <w:proofErr w:type="spellStart"/>
            <w:r w:rsidR="00943BE4" w:rsidRPr="00943BE4">
              <w:rPr>
                <w:rFonts w:ascii="Arial" w:hAnsi="Arial" w:cs="Arial"/>
                <w:sz w:val="18"/>
                <w:szCs w:val="18"/>
              </w:rPr>
              <w:t>Carve</w:t>
            </w:r>
            <w:proofErr w:type="spellEnd"/>
            <w:r w:rsidR="00943BE4" w:rsidRPr="00943BE4">
              <w:rPr>
                <w:rFonts w:ascii="Arial" w:hAnsi="Arial" w:cs="Arial"/>
                <w:sz w:val="18"/>
                <w:szCs w:val="18"/>
              </w:rPr>
              <w:t xml:space="preserve">-Out /Spin-Off, líder responsável </w:t>
            </w:r>
            <w:proofErr w:type="gramStart"/>
            <w:r w:rsidR="00943BE4" w:rsidRPr="00943BE4">
              <w:rPr>
                <w:rFonts w:ascii="Arial" w:hAnsi="Arial" w:cs="Arial"/>
                <w:sz w:val="18"/>
                <w:szCs w:val="18"/>
              </w:rPr>
              <w:t>pelo dados mestres</w:t>
            </w:r>
            <w:proofErr w:type="gramEnd"/>
            <w:r w:rsidR="00943BE4" w:rsidRPr="00943BE4">
              <w:rPr>
                <w:rFonts w:ascii="Arial" w:hAnsi="Arial" w:cs="Arial"/>
                <w:sz w:val="18"/>
                <w:szCs w:val="18"/>
              </w:rPr>
              <w:t xml:space="preserve"> de materiais, migração de dados e</w:t>
            </w:r>
            <w:r w:rsidR="00943BE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43BE4" w:rsidRPr="00943BE4">
              <w:rPr>
                <w:rFonts w:ascii="Arial" w:hAnsi="Arial" w:cs="Arial"/>
                <w:sz w:val="18"/>
                <w:szCs w:val="18"/>
              </w:rPr>
              <w:t>configurações de conversão de Medidas de materiais, programas de cargas e solução de defeitos</w:t>
            </w:r>
            <w:r w:rsidR="00943BE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43BE4" w:rsidRPr="00943BE4">
              <w:rPr>
                <w:rFonts w:ascii="Arial" w:hAnsi="Arial" w:cs="Arial"/>
                <w:sz w:val="18"/>
                <w:szCs w:val="18"/>
              </w:rPr>
              <w:t>relacionados a dados mestres de materiais.</w:t>
            </w:r>
          </w:p>
          <w:p w14:paraId="6CEFD7BB" w14:textId="77777777" w:rsidR="00943BE4" w:rsidRDefault="00943BE4" w:rsidP="00943BE4">
            <w:pPr>
              <w:rPr>
                <w:rFonts w:ascii="Arial" w:hAnsi="Arial" w:cs="Arial"/>
                <w:sz w:val="18"/>
                <w:szCs w:val="18"/>
              </w:rPr>
            </w:pPr>
          </w:p>
          <w:p w14:paraId="7E09700A" w14:textId="6B9F0C40" w:rsidR="003B0FA2" w:rsidRPr="003B0FA2" w:rsidRDefault="003B0FA2" w:rsidP="003B0FA2">
            <w:pPr>
              <w:rPr>
                <w:rFonts w:ascii="Arial" w:hAnsi="Arial" w:cs="Arial"/>
                <w:sz w:val="18"/>
                <w:szCs w:val="18"/>
              </w:rPr>
            </w:pPr>
            <w:r w:rsidRPr="003B0FA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AMBEV – Cia de Bebidas das </w:t>
            </w:r>
            <w:proofErr w:type="spellStart"/>
            <w:r w:rsidRPr="003B0FA2">
              <w:rPr>
                <w:rFonts w:ascii="Arial" w:hAnsi="Arial" w:cs="Arial"/>
                <w:b/>
                <w:bCs/>
                <w:sz w:val="18"/>
                <w:szCs w:val="18"/>
              </w:rPr>
              <w:t>América’s</w:t>
            </w:r>
            <w:proofErr w:type="spellEnd"/>
          </w:p>
          <w:p w14:paraId="0F36637A" w14:textId="7DD8EBF7" w:rsidR="00943BE4" w:rsidRPr="00BF13F8" w:rsidRDefault="00943BE4" w:rsidP="00943BE4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3B0FA2" w:rsidRPr="003B0FA2">
              <w:rPr>
                <w:rFonts w:ascii="Arial" w:hAnsi="Arial" w:cs="Arial"/>
                <w:sz w:val="18"/>
                <w:szCs w:val="18"/>
              </w:rPr>
              <w:t>Especialista MM / WM</w:t>
            </w:r>
          </w:p>
          <w:p w14:paraId="744187B6" w14:textId="77777777" w:rsidR="000F7EA7" w:rsidRDefault="00943BE4" w:rsidP="000F7EA7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3B0FA2" w:rsidRPr="003B0FA2">
              <w:rPr>
                <w:rFonts w:ascii="Arial" w:hAnsi="Arial" w:cs="Arial"/>
                <w:sz w:val="18"/>
                <w:szCs w:val="18"/>
              </w:rPr>
              <w:t>Set.</w:t>
            </w:r>
            <w:proofErr w:type="gramEnd"/>
            <w:r w:rsidR="003B0FA2" w:rsidRPr="003B0FA2">
              <w:rPr>
                <w:rFonts w:ascii="Arial" w:hAnsi="Arial" w:cs="Arial"/>
                <w:sz w:val="18"/>
                <w:szCs w:val="18"/>
              </w:rPr>
              <w:t>/2019 à Jan./2020</w:t>
            </w:r>
          </w:p>
          <w:p w14:paraId="629BC4AE" w14:textId="77777777" w:rsidR="00943BE4" w:rsidRDefault="00943BE4" w:rsidP="000F7EA7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0F7EA7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0F7EA7" w:rsidRPr="000F7EA7">
              <w:rPr>
                <w:rFonts w:ascii="Arial" w:hAnsi="Arial" w:cs="Arial"/>
                <w:sz w:val="18"/>
                <w:szCs w:val="18"/>
              </w:rPr>
              <w:t xml:space="preserve">Desenho de implementação projeto S/4 </w:t>
            </w:r>
            <w:proofErr w:type="gramStart"/>
            <w:r w:rsidR="000F7EA7" w:rsidRPr="000F7EA7">
              <w:rPr>
                <w:rFonts w:ascii="Arial" w:hAnsi="Arial" w:cs="Arial"/>
                <w:sz w:val="18"/>
                <w:szCs w:val="18"/>
              </w:rPr>
              <w:t>HANA ,</w:t>
            </w:r>
            <w:proofErr w:type="gramEnd"/>
            <w:r w:rsidR="000F7EA7" w:rsidRPr="000F7EA7">
              <w:rPr>
                <w:rFonts w:ascii="Arial" w:hAnsi="Arial" w:cs="Arial"/>
                <w:sz w:val="18"/>
                <w:szCs w:val="18"/>
              </w:rPr>
              <w:t xml:space="preserve"> atuando como especialista funcional em</w:t>
            </w:r>
            <w:r w:rsidR="000F7EA7" w:rsidRPr="000F7EA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F7EA7" w:rsidRPr="000F7EA7">
              <w:rPr>
                <w:rFonts w:ascii="Arial" w:hAnsi="Arial" w:cs="Arial"/>
                <w:sz w:val="18"/>
                <w:szCs w:val="18"/>
              </w:rPr>
              <w:t>gestão de Materiais atuando nas configurações de novos processos de inventario Físico,</w:t>
            </w:r>
            <w:r w:rsidR="000F7EA7" w:rsidRPr="000F7EA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F7EA7" w:rsidRPr="000F7EA7">
              <w:rPr>
                <w:rFonts w:ascii="Arial" w:hAnsi="Arial" w:cs="Arial"/>
                <w:sz w:val="18"/>
                <w:szCs w:val="18"/>
              </w:rPr>
              <w:t xml:space="preserve">Dados Mestres e processo </w:t>
            </w:r>
            <w:proofErr w:type="spellStart"/>
            <w:r w:rsidR="000F7EA7" w:rsidRPr="000F7EA7">
              <w:rPr>
                <w:rFonts w:ascii="Arial" w:hAnsi="Arial" w:cs="Arial"/>
                <w:sz w:val="18"/>
                <w:szCs w:val="18"/>
              </w:rPr>
              <w:t>intercompany</w:t>
            </w:r>
            <w:proofErr w:type="spellEnd"/>
            <w:r w:rsidR="000F7EA7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C48451E" w14:textId="77777777" w:rsidR="000F7EA7" w:rsidRDefault="000F7EA7" w:rsidP="000F7EA7">
            <w:pPr>
              <w:rPr>
                <w:rFonts w:ascii="Arial" w:hAnsi="Arial" w:cs="Arial"/>
                <w:sz w:val="18"/>
                <w:szCs w:val="18"/>
              </w:rPr>
            </w:pPr>
          </w:p>
          <w:p w14:paraId="4AD43AC9" w14:textId="075295D8" w:rsidR="000F7EA7" w:rsidRPr="000F7EA7" w:rsidRDefault="000F7EA7" w:rsidP="000F7EA7">
            <w:pPr>
              <w:rPr>
                <w:rFonts w:ascii="Arial" w:hAnsi="Arial" w:cs="Arial"/>
                <w:sz w:val="18"/>
                <w:szCs w:val="18"/>
              </w:rPr>
            </w:pPr>
            <w:r w:rsidRPr="000F7EA7">
              <w:rPr>
                <w:rFonts w:ascii="Arial" w:hAnsi="Arial" w:cs="Arial"/>
                <w:b/>
                <w:bCs/>
                <w:sz w:val="18"/>
                <w:szCs w:val="18"/>
              </w:rPr>
              <w:t>ENGINEERING do Brazil</w:t>
            </w:r>
          </w:p>
          <w:p w14:paraId="51CA4014" w14:textId="69C73992" w:rsidR="000F7EA7" w:rsidRPr="00BF13F8" w:rsidRDefault="000F7EA7" w:rsidP="000F7EA7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Pr="003B0FA2">
              <w:rPr>
                <w:rFonts w:ascii="Arial" w:hAnsi="Arial" w:cs="Arial"/>
                <w:sz w:val="18"/>
                <w:szCs w:val="18"/>
              </w:rPr>
              <w:t>Especialista MM / WM</w:t>
            </w:r>
          </w:p>
          <w:p w14:paraId="23A1F4D1" w14:textId="77777777" w:rsidR="006A0CE1" w:rsidRDefault="000F7EA7" w:rsidP="006A0CE1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6A0CE1" w:rsidRPr="006A0CE1">
              <w:rPr>
                <w:rFonts w:ascii="Arial" w:hAnsi="Arial" w:cs="Arial"/>
                <w:sz w:val="18"/>
                <w:szCs w:val="18"/>
              </w:rPr>
              <w:t>Jan.</w:t>
            </w:r>
            <w:proofErr w:type="gramEnd"/>
            <w:r w:rsidR="006A0CE1" w:rsidRPr="006A0CE1">
              <w:rPr>
                <w:rFonts w:ascii="Arial" w:hAnsi="Arial" w:cs="Arial"/>
                <w:sz w:val="18"/>
                <w:szCs w:val="18"/>
              </w:rPr>
              <w:t xml:space="preserve">/2019 à </w:t>
            </w:r>
            <w:proofErr w:type="gramStart"/>
            <w:r w:rsidR="006A0CE1" w:rsidRPr="006A0CE1">
              <w:rPr>
                <w:rFonts w:ascii="Arial" w:hAnsi="Arial" w:cs="Arial"/>
                <w:sz w:val="18"/>
                <w:szCs w:val="18"/>
              </w:rPr>
              <w:t>Out.</w:t>
            </w:r>
            <w:proofErr w:type="gramEnd"/>
            <w:r w:rsidR="006A0CE1" w:rsidRPr="006A0CE1">
              <w:rPr>
                <w:rFonts w:ascii="Arial" w:hAnsi="Arial" w:cs="Arial"/>
                <w:sz w:val="18"/>
                <w:szCs w:val="18"/>
              </w:rPr>
              <w:t>/2019</w:t>
            </w:r>
          </w:p>
          <w:p w14:paraId="23F07BD6" w14:textId="7C455523" w:rsidR="000F7EA7" w:rsidRDefault="000F7EA7" w:rsidP="006A0CE1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6A0CE1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6A0CE1" w:rsidRPr="006A0CE1">
              <w:rPr>
                <w:rFonts w:ascii="Arial" w:hAnsi="Arial" w:cs="Arial"/>
                <w:sz w:val="18"/>
                <w:szCs w:val="18"/>
              </w:rPr>
              <w:t>Atendimento especialista funcional, atendendo aos clientes Globais, Petronas, Ferrero Roche,</w:t>
            </w:r>
            <w:r w:rsidR="006A0CE1" w:rsidRPr="006A0CE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A0CE1" w:rsidRPr="006A0CE1">
              <w:rPr>
                <w:rFonts w:ascii="Arial" w:hAnsi="Arial" w:cs="Arial"/>
                <w:sz w:val="18"/>
                <w:szCs w:val="18"/>
              </w:rPr>
              <w:t>ENEL, dentre outras, líder da equipe Logística global Brasil.</w:t>
            </w:r>
          </w:p>
          <w:p w14:paraId="1046C80E" w14:textId="77777777" w:rsidR="006A0CE1" w:rsidRDefault="006A0CE1" w:rsidP="006A0CE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85A88AA" w14:textId="5308A18C" w:rsidR="00AD0F74" w:rsidRPr="00AD0F74" w:rsidRDefault="00AD0F74" w:rsidP="00AD0F74">
            <w:pPr>
              <w:rPr>
                <w:rFonts w:ascii="Arial" w:hAnsi="Arial" w:cs="Arial"/>
                <w:sz w:val="18"/>
                <w:szCs w:val="18"/>
              </w:rPr>
            </w:pPr>
            <w:r w:rsidRPr="00AD0F74">
              <w:rPr>
                <w:rFonts w:ascii="Arial" w:hAnsi="Arial" w:cs="Arial"/>
                <w:b/>
                <w:bCs/>
                <w:sz w:val="18"/>
                <w:szCs w:val="18"/>
              </w:rPr>
              <w:t>NESTLÉ BRASIL</w:t>
            </w:r>
          </w:p>
          <w:p w14:paraId="615C1D1F" w14:textId="7284AC41" w:rsidR="006A0CE1" w:rsidRPr="00BF13F8" w:rsidRDefault="006A0CE1" w:rsidP="006A0CE1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9E7879" w:rsidRPr="009E7879">
              <w:rPr>
                <w:rFonts w:ascii="Arial" w:hAnsi="Arial" w:cs="Arial"/>
                <w:sz w:val="18"/>
                <w:szCs w:val="18"/>
              </w:rPr>
              <w:t>Funcional MM / WM</w:t>
            </w:r>
          </w:p>
          <w:p w14:paraId="60FF32E3" w14:textId="77777777" w:rsidR="009E7879" w:rsidRDefault="006A0CE1" w:rsidP="009E787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AD0F74" w:rsidRPr="00AD0F74">
              <w:rPr>
                <w:rFonts w:ascii="Arial" w:hAnsi="Arial" w:cs="Arial"/>
                <w:sz w:val="18"/>
                <w:szCs w:val="18"/>
              </w:rPr>
              <w:t>Out.</w:t>
            </w:r>
            <w:proofErr w:type="gramEnd"/>
            <w:r w:rsidR="00AD0F74" w:rsidRPr="00AD0F74">
              <w:rPr>
                <w:rFonts w:ascii="Arial" w:hAnsi="Arial" w:cs="Arial"/>
                <w:sz w:val="18"/>
                <w:szCs w:val="18"/>
              </w:rPr>
              <w:t>/2018 à Dez/2018</w:t>
            </w:r>
          </w:p>
          <w:p w14:paraId="4C31C68F" w14:textId="77777777" w:rsidR="006A0CE1" w:rsidRDefault="006A0CE1" w:rsidP="009E787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9E7879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9E7879" w:rsidRPr="009E7879">
              <w:rPr>
                <w:rFonts w:ascii="Arial" w:hAnsi="Arial" w:cs="Arial"/>
                <w:sz w:val="18"/>
                <w:szCs w:val="18"/>
              </w:rPr>
              <w:t xml:space="preserve">Projeto </w:t>
            </w:r>
            <w:proofErr w:type="gramStart"/>
            <w:r w:rsidR="009E7879" w:rsidRPr="009E7879">
              <w:rPr>
                <w:rFonts w:ascii="Arial" w:hAnsi="Arial" w:cs="Arial"/>
                <w:sz w:val="18"/>
                <w:szCs w:val="18"/>
              </w:rPr>
              <w:t>deposito Fechado</w:t>
            </w:r>
            <w:proofErr w:type="gramEnd"/>
            <w:r w:rsidR="009E7879" w:rsidRPr="009E7879">
              <w:rPr>
                <w:rFonts w:ascii="Arial" w:hAnsi="Arial" w:cs="Arial"/>
                <w:sz w:val="18"/>
                <w:szCs w:val="18"/>
              </w:rPr>
              <w:t xml:space="preserve">, configuração de </w:t>
            </w:r>
            <w:proofErr w:type="spellStart"/>
            <w:r w:rsidR="009E7879" w:rsidRPr="009E7879">
              <w:rPr>
                <w:rFonts w:ascii="Arial" w:hAnsi="Arial" w:cs="Arial"/>
                <w:sz w:val="18"/>
                <w:szCs w:val="18"/>
              </w:rPr>
              <w:t>warehouse</w:t>
            </w:r>
            <w:proofErr w:type="spellEnd"/>
            <w:r w:rsidR="009E7879" w:rsidRPr="009E7879">
              <w:rPr>
                <w:rFonts w:ascii="Arial" w:hAnsi="Arial" w:cs="Arial"/>
                <w:sz w:val="18"/>
                <w:szCs w:val="18"/>
              </w:rPr>
              <w:t xml:space="preserve"> com características fiscais de deposito</w:t>
            </w:r>
            <w:r w:rsidR="009E7879" w:rsidRPr="009E787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E7879" w:rsidRPr="009E7879">
              <w:rPr>
                <w:rFonts w:ascii="Arial" w:hAnsi="Arial" w:cs="Arial"/>
                <w:sz w:val="18"/>
                <w:szCs w:val="18"/>
              </w:rPr>
              <w:t>fechado, e suporte a demais projetos Nestlé Global.</w:t>
            </w:r>
          </w:p>
          <w:p w14:paraId="750C45B5" w14:textId="77777777" w:rsidR="009E7879" w:rsidRDefault="009E7879" w:rsidP="009E787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C54D970" w14:textId="1BE64629" w:rsidR="000157DD" w:rsidRPr="000157DD" w:rsidRDefault="000157DD" w:rsidP="000157DD">
            <w:pPr>
              <w:rPr>
                <w:rFonts w:ascii="Arial" w:hAnsi="Arial" w:cs="Arial"/>
                <w:sz w:val="18"/>
                <w:szCs w:val="18"/>
              </w:rPr>
            </w:pPr>
            <w:r w:rsidRPr="000157DD">
              <w:rPr>
                <w:rFonts w:ascii="Arial" w:hAnsi="Arial" w:cs="Arial"/>
                <w:b/>
                <w:bCs/>
                <w:sz w:val="18"/>
                <w:szCs w:val="18"/>
              </w:rPr>
              <w:t>GRUPO SIPOLATTI</w:t>
            </w:r>
          </w:p>
          <w:p w14:paraId="5BEC9007" w14:textId="102D4A7B" w:rsidR="009E7879" w:rsidRPr="00BF13F8" w:rsidRDefault="009E7879" w:rsidP="009E7879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Pr="009E7879">
              <w:rPr>
                <w:rFonts w:ascii="Arial" w:hAnsi="Arial" w:cs="Arial"/>
                <w:sz w:val="18"/>
                <w:szCs w:val="18"/>
              </w:rPr>
              <w:t>Funcional MM / WM</w:t>
            </w:r>
          </w:p>
          <w:p w14:paraId="794815BD" w14:textId="77777777" w:rsidR="000157DD" w:rsidRDefault="009E7879" w:rsidP="000157DD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spellStart"/>
            <w:r w:rsidR="000157DD" w:rsidRPr="000157DD">
              <w:rPr>
                <w:rFonts w:ascii="Arial" w:hAnsi="Arial" w:cs="Arial"/>
                <w:sz w:val="18"/>
                <w:szCs w:val="18"/>
              </w:rPr>
              <w:t>Abr</w:t>
            </w:r>
            <w:proofErr w:type="spellEnd"/>
            <w:r w:rsidR="000157DD" w:rsidRPr="000157DD">
              <w:rPr>
                <w:rFonts w:ascii="Arial" w:hAnsi="Arial" w:cs="Arial"/>
                <w:sz w:val="18"/>
                <w:szCs w:val="18"/>
              </w:rPr>
              <w:t>/2018 à Out/2018</w:t>
            </w:r>
          </w:p>
          <w:p w14:paraId="3708FBF2" w14:textId="77777777" w:rsidR="009E7879" w:rsidRDefault="009E7879" w:rsidP="000157DD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0157DD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0157DD" w:rsidRPr="000157DD">
              <w:rPr>
                <w:rFonts w:ascii="Arial" w:hAnsi="Arial" w:cs="Arial"/>
                <w:sz w:val="18"/>
                <w:szCs w:val="18"/>
              </w:rPr>
              <w:t xml:space="preserve">Projeto de implementação SAP região nordeste, configuração de processos </w:t>
            </w:r>
            <w:proofErr w:type="spellStart"/>
            <w:r w:rsidR="000157DD" w:rsidRPr="000157DD">
              <w:rPr>
                <w:rFonts w:ascii="Arial" w:hAnsi="Arial" w:cs="Arial"/>
                <w:sz w:val="18"/>
                <w:szCs w:val="18"/>
              </w:rPr>
              <w:t>Retail</w:t>
            </w:r>
            <w:proofErr w:type="spellEnd"/>
            <w:r w:rsidR="000157DD" w:rsidRPr="000157DD">
              <w:rPr>
                <w:rFonts w:ascii="Arial" w:hAnsi="Arial" w:cs="Arial"/>
                <w:sz w:val="18"/>
                <w:szCs w:val="18"/>
              </w:rPr>
              <w:t xml:space="preserve"> cenários de</w:t>
            </w:r>
            <w:r w:rsidR="000157DD" w:rsidRPr="000157D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157DD" w:rsidRPr="000157DD">
              <w:rPr>
                <w:rFonts w:ascii="Arial" w:hAnsi="Arial" w:cs="Arial"/>
                <w:sz w:val="18"/>
                <w:szCs w:val="18"/>
              </w:rPr>
              <w:t>recebimentos, adequação de novos depósitos.</w:t>
            </w:r>
          </w:p>
          <w:p w14:paraId="294238E6" w14:textId="77777777" w:rsidR="000157DD" w:rsidRDefault="000157DD" w:rsidP="000157DD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8BEB4B" w14:textId="458E8978" w:rsidR="00A17C8A" w:rsidRPr="00A17C8A" w:rsidRDefault="00A17C8A" w:rsidP="00A17C8A">
            <w:pPr>
              <w:rPr>
                <w:rFonts w:ascii="Arial" w:hAnsi="Arial" w:cs="Arial"/>
                <w:sz w:val="18"/>
                <w:szCs w:val="18"/>
              </w:rPr>
            </w:pPr>
            <w:r w:rsidRPr="00A17C8A">
              <w:rPr>
                <w:rFonts w:ascii="Arial" w:hAnsi="Arial" w:cs="Arial"/>
                <w:b/>
                <w:bCs/>
                <w:sz w:val="18"/>
                <w:szCs w:val="18"/>
              </w:rPr>
              <w:t>GRUPO PETROPOLIS</w:t>
            </w:r>
          </w:p>
          <w:p w14:paraId="10DFFB3D" w14:textId="367F7769" w:rsidR="00A17C8A" w:rsidRPr="00BF13F8" w:rsidRDefault="00A17C8A" w:rsidP="00A17C8A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Pr="009E7879">
              <w:rPr>
                <w:rFonts w:ascii="Arial" w:hAnsi="Arial" w:cs="Arial"/>
                <w:sz w:val="18"/>
                <w:szCs w:val="18"/>
              </w:rPr>
              <w:t>Funcional MM / WM</w:t>
            </w:r>
          </w:p>
          <w:p w14:paraId="08DC1F08" w14:textId="77777777" w:rsidR="00A17C8A" w:rsidRDefault="00A17C8A" w:rsidP="00A17C8A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Pr="00A17C8A">
              <w:rPr>
                <w:rFonts w:ascii="Arial" w:hAnsi="Arial" w:cs="Arial"/>
                <w:sz w:val="18"/>
                <w:szCs w:val="18"/>
              </w:rPr>
              <w:t>Jan.</w:t>
            </w:r>
            <w:proofErr w:type="gramEnd"/>
            <w:r w:rsidRPr="00A17C8A">
              <w:rPr>
                <w:rFonts w:ascii="Arial" w:hAnsi="Arial" w:cs="Arial"/>
                <w:sz w:val="18"/>
                <w:szCs w:val="18"/>
              </w:rPr>
              <w:t xml:space="preserve">/2018à </w:t>
            </w:r>
            <w:proofErr w:type="spellStart"/>
            <w:r w:rsidRPr="00A17C8A">
              <w:rPr>
                <w:rFonts w:ascii="Arial" w:hAnsi="Arial" w:cs="Arial"/>
                <w:sz w:val="18"/>
                <w:szCs w:val="18"/>
              </w:rPr>
              <w:t>Abr</w:t>
            </w:r>
            <w:proofErr w:type="spellEnd"/>
            <w:r w:rsidRPr="00A17C8A">
              <w:rPr>
                <w:rFonts w:ascii="Arial" w:hAnsi="Arial" w:cs="Arial"/>
                <w:sz w:val="18"/>
                <w:szCs w:val="18"/>
              </w:rPr>
              <w:t>/2018</w:t>
            </w:r>
          </w:p>
          <w:p w14:paraId="11CA65A6" w14:textId="40192075" w:rsidR="00A17C8A" w:rsidRPr="006203D9" w:rsidRDefault="00A17C8A" w:rsidP="006203D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0157DD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6203D9" w:rsidRPr="006203D9">
              <w:rPr>
                <w:rFonts w:ascii="Arial" w:hAnsi="Arial" w:cs="Arial"/>
                <w:sz w:val="18"/>
                <w:szCs w:val="18"/>
              </w:rPr>
              <w:t xml:space="preserve">Projeto de </w:t>
            </w:r>
            <w:proofErr w:type="spellStart"/>
            <w:r w:rsidR="006203D9" w:rsidRPr="006203D9">
              <w:rPr>
                <w:rFonts w:ascii="Arial" w:hAnsi="Arial" w:cs="Arial"/>
                <w:sz w:val="18"/>
                <w:szCs w:val="18"/>
              </w:rPr>
              <w:t>roll</w:t>
            </w:r>
            <w:proofErr w:type="spellEnd"/>
            <w:r w:rsidR="006203D9" w:rsidRPr="006203D9">
              <w:rPr>
                <w:rFonts w:ascii="Arial" w:hAnsi="Arial" w:cs="Arial"/>
                <w:sz w:val="18"/>
                <w:szCs w:val="18"/>
              </w:rPr>
              <w:t>-out novas filiais região nordeste, configuração de novos cenários de</w:t>
            </w:r>
            <w:r w:rsidR="006203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203D9" w:rsidRPr="006203D9">
              <w:rPr>
                <w:rFonts w:ascii="Arial" w:hAnsi="Arial" w:cs="Arial"/>
                <w:sz w:val="18"/>
                <w:szCs w:val="18"/>
              </w:rPr>
              <w:t>recebimentos, adequação de novos depósitos</w:t>
            </w:r>
            <w:r w:rsidR="006203D9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AC08D77" w14:textId="77777777" w:rsidR="000157DD" w:rsidRDefault="000157DD" w:rsidP="000157D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AC97F1C" w14:textId="353A8A50" w:rsidR="006203D9" w:rsidRPr="006203D9" w:rsidRDefault="006203D9" w:rsidP="006203D9">
            <w:pPr>
              <w:rPr>
                <w:rFonts w:ascii="Arial" w:hAnsi="Arial" w:cs="Arial"/>
                <w:sz w:val="18"/>
                <w:szCs w:val="18"/>
              </w:rPr>
            </w:pPr>
            <w:r w:rsidRPr="006203D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MIRACEMA </w:t>
            </w:r>
            <w:proofErr w:type="spellStart"/>
            <w:r w:rsidRPr="006203D9">
              <w:rPr>
                <w:rFonts w:ascii="Arial" w:hAnsi="Arial" w:cs="Arial"/>
                <w:b/>
                <w:bCs/>
                <w:sz w:val="18"/>
                <w:szCs w:val="18"/>
              </w:rPr>
              <w:t>Nuodex</w:t>
            </w:r>
            <w:proofErr w:type="spellEnd"/>
          </w:p>
          <w:p w14:paraId="427929A0" w14:textId="35D9EF20" w:rsidR="006203D9" w:rsidRPr="00BF13F8" w:rsidRDefault="006203D9" w:rsidP="006203D9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Pr="009E7879">
              <w:rPr>
                <w:rFonts w:ascii="Arial" w:hAnsi="Arial" w:cs="Arial"/>
                <w:sz w:val="18"/>
                <w:szCs w:val="18"/>
              </w:rPr>
              <w:t>Funcional MM / WM</w:t>
            </w:r>
          </w:p>
          <w:p w14:paraId="3D3EC793" w14:textId="75EBF369" w:rsidR="006203D9" w:rsidRDefault="006203D9" w:rsidP="006203D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r w:rsidR="005C1CDD" w:rsidRPr="005C1CDD">
              <w:rPr>
                <w:rFonts w:ascii="Arial" w:hAnsi="Arial" w:cs="Arial"/>
                <w:sz w:val="18"/>
                <w:szCs w:val="18"/>
              </w:rPr>
              <w:t>Jul/2017 à Dec./2017</w:t>
            </w:r>
          </w:p>
          <w:p w14:paraId="2C7B342F" w14:textId="210DAC10" w:rsidR="006203D9" w:rsidRPr="005C1CDD" w:rsidRDefault="006203D9" w:rsidP="005C1CDD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0157DD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5C1CDD" w:rsidRPr="005C1CDD">
              <w:rPr>
                <w:rFonts w:ascii="Arial" w:hAnsi="Arial" w:cs="Arial"/>
                <w:sz w:val="18"/>
                <w:szCs w:val="18"/>
              </w:rPr>
              <w:t>Revisão de configurações de MM, realização de melhorias para adequação e geração do Bloco</w:t>
            </w:r>
            <w:r w:rsidR="005C1CD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C1CDD" w:rsidRPr="005C1CDD">
              <w:rPr>
                <w:rFonts w:ascii="Arial" w:hAnsi="Arial" w:cs="Arial"/>
                <w:sz w:val="18"/>
                <w:szCs w:val="18"/>
              </w:rPr>
              <w:t>K – k200 e k280, REINF, configurações de novos cenários, novos centros, a fim de atender o</w:t>
            </w:r>
            <w:r w:rsidR="005C1CD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C1CDD" w:rsidRPr="005C1CDD">
              <w:rPr>
                <w:rFonts w:ascii="Arial" w:hAnsi="Arial" w:cs="Arial"/>
                <w:sz w:val="18"/>
                <w:szCs w:val="18"/>
              </w:rPr>
              <w:t>Reinf</w:t>
            </w:r>
            <w:proofErr w:type="spellEnd"/>
            <w:r w:rsidR="005C1CDD" w:rsidRPr="005C1CDD">
              <w:rPr>
                <w:rFonts w:ascii="Arial" w:hAnsi="Arial" w:cs="Arial"/>
                <w:sz w:val="18"/>
                <w:szCs w:val="18"/>
              </w:rPr>
              <w:t>, tendo como premissa não apenas testes para a geração do arquivo, mas também a</w:t>
            </w:r>
            <w:r w:rsidR="005C1CD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C1CDD" w:rsidRPr="005C1CDD">
              <w:rPr>
                <w:rFonts w:ascii="Arial" w:hAnsi="Arial" w:cs="Arial"/>
                <w:sz w:val="18"/>
                <w:szCs w:val="18"/>
              </w:rPr>
              <w:t>validação, consolidação e consistência das informações referente a retenções de impostos,</w:t>
            </w:r>
            <w:r w:rsidR="005C1CD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C1CDD" w:rsidRPr="005C1CDD">
              <w:rPr>
                <w:rFonts w:ascii="Arial" w:hAnsi="Arial" w:cs="Arial"/>
                <w:sz w:val="18"/>
                <w:szCs w:val="18"/>
              </w:rPr>
              <w:t>cálculo da contribuição previdenciária</w:t>
            </w:r>
            <w:r w:rsidR="00B64DE0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515D2F6" w14:textId="77777777" w:rsidR="006203D9" w:rsidRDefault="006203D9" w:rsidP="000157D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1CE1EB" w14:textId="0B86795A" w:rsidR="00B64DE0" w:rsidRPr="00B64DE0" w:rsidRDefault="00B64DE0" w:rsidP="00B64DE0">
            <w:pPr>
              <w:rPr>
                <w:rFonts w:ascii="Arial" w:hAnsi="Arial" w:cs="Arial"/>
                <w:sz w:val="18"/>
                <w:szCs w:val="18"/>
              </w:rPr>
            </w:pPr>
            <w:r w:rsidRPr="00B64DE0">
              <w:rPr>
                <w:rFonts w:ascii="Arial" w:hAnsi="Arial" w:cs="Arial"/>
                <w:b/>
                <w:bCs/>
                <w:sz w:val="18"/>
                <w:szCs w:val="18"/>
              </w:rPr>
              <w:t>BRICOMAN - (Leroy Merlin Groupe)</w:t>
            </w:r>
          </w:p>
          <w:p w14:paraId="43FEB0FF" w14:textId="796DEBE1" w:rsidR="00B64DE0" w:rsidRPr="00BF13F8" w:rsidRDefault="00B64DE0" w:rsidP="00B64DE0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Pr="009E7879">
              <w:rPr>
                <w:rFonts w:ascii="Arial" w:hAnsi="Arial" w:cs="Arial"/>
                <w:sz w:val="18"/>
                <w:szCs w:val="18"/>
              </w:rPr>
              <w:t>Funcional MM / WM</w:t>
            </w:r>
          </w:p>
          <w:p w14:paraId="1CD906EC" w14:textId="024A2832" w:rsidR="00B64DE0" w:rsidRDefault="00B64DE0" w:rsidP="00B64DE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lastRenderedPageBreak/>
              <w:t xml:space="preserve">Período: </w:t>
            </w:r>
            <w:proofErr w:type="gramStart"/>
            <w:r w:rsidR="00B6105F" w:rsidRPr="00B6105F">
              <w:rPr>
                <w:rFonts w:ascii="Arial" w:hAnsi="Arial" w:cs="Arial"/>
                <w:sz w:val="18"/>
                <w:szCs w:val="18"/>
              </w:rPr>
              <w:t>Fe</w:t>
            </w:r>
            <w:r w:rsidR="00B6105F">
              <w:rPr>
                <w:rFonts w:ascii="Arial" w:hAnsi="Arial" w:cs="Arial"/>
                <w:sz w:val="18"/>
                <w:szCs w:val="18"/>
              </w:rPr>
              <w:t>v</w:t>
            </w:r>
            <w:r w:rsidR="00B6105F" w:rsidRPr="00B6105F"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  <w:r w:rsidR="00B6105F" w:rsidRPr="00B6105F">
              <w:rPr>
                <w:rFonts w:ascii="Arial" w:hAnsi="Arial" w:cs="Arial"/>
                <w:sz w:val="18"/>
                <w:szCs w:val="18"/>
              </w:rPr>
              <w:t xml:space="preserve">/2017 à </w:t>
            </w:r>
            <w:proofErr w:type="spellStart"/>
            <w:r w:rsidR="00B6105F" w:rsidRPr="00B6105F">
              <w:rPr>
                <w:rFonts w:ascii="Arial" w:hAnsi="Arial" w:cs="Arial"/>
                <w:sz w:val="18"/>
                <w:szCs w:val="18"/>
              </w:rPr>
              <w:t>Jun</w:t>
            </w:r>
            <w:proofErr w:type="spellEnd"/>
            <w:r w:rsidR="00B6105F" w:rsidRPr="00B6105F">
              <w:rPr>
                <w:rFonts w:ascii="Arial" w:hAnsi="Arial" w:cs="Arial"/>
                <w:sz w:val="18"/>
                <w:szCs w:val="18"/>
              </w:rPr>
              <w:t xml:space="preserve"> /2017</w:t>
            </w:r>
          </w:p>
          <w:p w14:paraId="4CEB4EDF" w14:textId="6A70F5AF" w:rsidR="00B64DE0" w:rsidRPr="00B6105F" w:rsidRDefault="00B64DE0" w:rsidP="00B6105F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0157DD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B6105F" w:rsidRPr="00B6105F">
              <w:rPr>
                <w:rFonts w:ascii="Arial" w:hAnsi="Arial" w:cs="Arial"/>
                <w:sz w:val="18"/>
                <w:szCs w:val="18"/>
              </w:rPr>
              <w:t>Revisão de configurações de WM, validação de estratégias de armazenamento e entradas de</w:t>
            </w:r>
            <w:r w:rsidR="00B6105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6105F" w:rsidRPr="00B6105F">
              <w:rPr>
                <w:rFonts w:ascii="Arial" w:hAnsi="Arial" w:cs="Arial"/>
                <w:sz w:val="18"/>
                <w:szCs w:val="18"/>
              </w:rPr>
              <w:t>armazém, e configurações para uso do rádio de frequência. Desenvolvimento de especificações</w:t>
            </w:r>
            <w:r w:rsidR="00B6105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6105F" w:rsidRPr="00B6105F">
              <w:rPr>
                <w:rFonts w:ascii="Arial" w:hAnsi="Arial" w:cs="Arial"/>
                <w:sz w:val="18"/>
                <w:szCs w:val="18"/>
              </w:rPr>
              <w:t>funcionais para processos específicos da loja. Implementação processo de inventário.</w:t>
            </w:r>
          </w:p>
          <w:p w14:paraId="71AF9D91" w14:textId="77777777" w:rsidR="00B64DE0" w:rsidRDefault="00B64DE0" w:rsidP="000157D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3E79A5A" w14:textId="0BF420ED" w:rsidR="00830CB7" w:rsidRPr="00830CB7" w:rsidRDefault="00830CB7" w:rsidP="00830CB7">
            <w:pPr>
              <w:rPr>
                <w:rFonts w:ascii="Arial" w:hAnsi="Arial" w:cs="Arial"/>
                <w:sz w:val="18"/>
                <w:szCs w:val="18"/>
              </w:rPr>
            </w:pPr>
            <w:r w:rsidRPr="00830CB7">
              <w:rPr>
                <w:rFonts w:ascii="Arial" w:hAnsi="Arial" w:cs="Arial"/>
                <w:b/>
                <w:bCs/>
                <w:sz w:val="18"/>
                <w:szCs w:val="18"/>
              </w:rPr>
              <w:t>ALPARGATAS</w:t>
            </w:r>
          </w:p>
          <w:p w14:paraId="27C0E81D" w14:textId="21AABFC7" w:rsidR="00B6105F" w:rsidRPr="00BF13F8" w:rsidRDefault="00B6105F" w:rsidP="00B6105F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Pr="009E7879">
              <w:rPr>
                <w:rFonts w:ascii="Arial" w:hAnsi="Arial" w:cs="Arial"/>
                <w:sz w:val="18"/>
                <w:szCs w:val="18"/>
              </w:rPr>
              <w:t xml:space="preserve">Funcional MM </w:t>
            </w:r>
          </w:p>
          <w:p w14:paraId="2E95792D" w14:textId="3B7006DF" w:rsidR="00B6105F" w:rsidRDefault="00B6105F" w:rsidP="00B6105F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spellStart"/>
            <w:r w:rsidR="00830CB7" w:rsidRPr="00830CB7">
              <w:rPr>
                <w:rFonts w:ascii="Arial" w:hAnsi="Arial" w:cs="Arial"/>
                <w:sz w:val="18"/>
                <w:szCs w:val="18"/>
              </w:rPr>
              <w:t>Ago</w:t>
            </w:r>
            <w:proofErr w:type="spellEnd"/>
            <w:r w:rsidR="00830CB7" w:rsidRPr="00830CB7">
              <w:rPr>
                <w:rFonts w:ascii="Arial" w:hAnsi="Arial" w:cs="Arial"/>
                <w:sz w:val="18"/>
                <w:szCs w:val="18"/>
              </w:rPr>
              <w:t>/2016 à Dez /2016</w:t>
            </w:r>
          </w:p>
          <w:p w14:paraId="3756889E" w14:textId="700F43EE" w:rsidR="00B6105F" w:rsidRPr="00B579C2" w:rsidRDefault="00B6105F" w:rsidP="00B579C2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0157DD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B579C2" w:rsidRPr="00B579C2">
              <w:rPr>
                <w:rFonts w:ascii="Arial" w:hAnsi="Arial" w:cs="Arial"/>
                <w:sz w:val="18"/>
                <w:szCs w:val="18"/>
              </w:rPr>
              <w:t>Suporte Técnico AMS, atendimento a vários clientes do grupo, suporte a</w:t>
            </w:r>
            <w:r w:rsidR="00B579C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579C2" w:rsidRPr="00B579C2">
              <w:rPr>
                <w:rFonts w:ascii="Arial" w:hAnsi="Arial" w:cs="Arial"/>
                <w:sz w:val="18"/>
                <w:szCs w:val="18"/>
              </w:rPr>
              <w:t xml:space="preserve">implementação de melhorias, </w:t>
            </w:r>
            <w:proofErr w:type="spellStart"/>
            <w:proofErr w:type="gramStart"/>
            <w:r w:rsidR="00B579C2" w:rsidRPr="00B579C2">
              <w:rPr>
                <w:rFonts w:ascii="Arial" w:hAnsi="Arial" w:cs="Arial"/>
                <w:sz w:val="18"/>
                <w:szCs w:val="18"/>
              </w:rPr>
              <w:t>re-desenho</w:t>
            </w:r>
            <w:proofErr w:type="spellEnd"/>
            <w:proofErr w:type="gramEnd"/>
            <w:r w:rsidR="00B579C2" w:rsidRPr="00B579C2">
              <w:rPr>
                <w:rFonts w:ascii="Arial" w:hAnsi="Arial" w:cs="Arial"/>
                <w:sz w:val="18"/>
                <w:szCs w:val="18"/>
              </w:rPr>
              <w:t xml:space="preserve"> de processos de compras e </w:t>
            </w:r>
            <w:proofErr w:type="spellStart"/>
            <w:proofErr w:type="gramStart"/>
            <w:r w:rsidR="00B579C2" w:rsidRPr="00B579C2">
              <w:rPr>
                <w:rFonts w:ascii="Arial" w:hAnsi="Arial" w:cs="Arial"/>
                <w:sz w:val="18"/>
                <w:szCs w:val="18"/>
              </w:rPr>
              <w:t>re-desenho</w:t>
            </w:r>
            <w:proofErr w:type="spellEnd"/>
            <w:proofErr w:type="gramEnd"/>
            <w:r w:rsidR="00B579C2" w:rsidRPr="00B579C2">
              <w:rPr>
                <w:rFonts w:ascii="Arial" w:hAnsi="Arial" w:cs="Arial"/>
                <w:sz w:val="18"/>
                <w:szCs w:val="18"/>
              </w:rPr>
              <w:t xml:space="preserve"> do</w:t>
            </w:r>
            <w:r w:rsidR="00B579C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579C2" w:rsidRPr="00B579C2">
              <w:rPr>
                <w:rFonts w:ascii="Arial" w:hAnsi="Arial" w:cs="Arial"/>
                <w:sz w:val="18"/>
                <w:szCs w:val="18"/>
              </w:rPr>
              <w:t>processo de armazenagem.</w:t>
            </w:r>
          </w:p>
          <w:p w14:paraId="274FB463" w14:textId="77777777" w:rsidR="00B6105F" w:rsidRDefault="00B6105F" w:rsidP="000157D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D36EA36" w14:textId="670A6B4D" w:rsidR="00F76DC6" w:rsidRPr="00F76DC6" w:rsidRDefault="00F76DC6" w:rsidP="00F76DC6">
            <w:pPr>
              <w:rPr>
                <w:rFonts w:ascii="Arial" w:hAnsi="Arial" w:cs="Arial"/>
                <w:sz w:val="18"/>
                <w:szCs w:val="18"/>
              </w:rPr>
            </w:pPr>
            <w:r w:rsidRPr="00F76DC6">
              <w:rPr>
                <w:rFonts w:ascii="Arial" w:hAnsi="Arial" w:cs="Arial"/>
                <w:b/>
                <w:bCs/>
                <w:sz w:val="18"/>
                <w:szCs w:val="18"/>
              </w:rPr>
              <w:t>COPAGAZ Distribuidora de Gás</w:t>
            </w:r>
          </w:p>
          <w:p w14:paraId="0E232040" w14:textId="68B602B2" w:rsidR="00B579C2" w:rsidRPr="00BF13F8" w:rsidRDefault="00B579C2" w:rsidP="00B579C2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Pr="009E7879">
              <w:rPr>
                <w:rFonts w:ascii="Arial" w:hAnsi="Arial" w:cs="Arial"/>
                <w:sz w:val="18"/>
                <w:szCs w:val="18"/>
              </w:rPr>
              <w:t xml:space="preserve">Funcional MM </w:t>
            </w:r>
          </w:p>
          <w:p w14:paraId="7498E40E" w14:textId="427BB96D" w:rsidR="00B579C2" w:rsidRDefault="00B579C2" w:rsidP="00B579C2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r w:rsidR="00F76DC6" w:rsidRPr="00F76DC6">
              <w:rPr>
                <w:rFonts w:ascii="Arial" w:hAnsi="Arial" w:cs="Arial"/>
                <w:sz w:val="18"/>
                <w:szCs w:val="18"/>
              </w:rPr>
              <w:t>Out/2015 à Jul /2016</w:t>
            </w:r>
          </w:p>
          <w:p w14:paraId="25FDE346" w14:textId="77777777" w:rsidR="00B579C2" w:rsidRDefault="00B579C2" w:rsidP="002C123F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51BBF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C51BBF" w:rsidRPr="00C51BBF">
              <w:rPr>
                <w:rFonts w:ascii="Arial" w:hAnsi="Arial" w:cs="Arial"/>
                <w:sz w:val="18"/>
                <w:szCs w:val="18"/>
              </w:rPr>
              <w:t xml:space="preserve">Projeto de Implementação SAP </w:t>
            </w:r>
            <w:proofErr w:type="spellStart"/>
            <w:r w:rsidR="00C51BBF" w:rsidRPr="00C51BBF">
              <w:rPr>
                <w:rFonts w:ascii="Arial" w:hAnsi="Arial" w:cs="Arial"/>
                <w:sz w:val="18"/>
                <w:szCs w:val="18"/>
              </w:rPr>
              <w:t>Oil</w:t>
            </w:r>
            <w:proofErr w:type="spellEnd"/>
            <w:r w:rsidR="00C51BBF" w:rsidRPr="00C51BBF">
              <w:rPr>
                <w:rFonts w:ascii="Arial" w:hAnsi="Arial" w:cs="Arial"/>
                <w:sz w:val="18"/>
                <w:szCs w:val="18"/>
              </w:rPr>
              <w:t xml:space="preserve"> &amp; </w:t>
            </w:r>
            <w:proofErr w:type="spellStart"/>
            <w:r w:rsidR="00C51BBF" w:rsidRPr="00C51BBF">
              <w:rPr>
                <w:rFonts w:ascii="Arial" w:hAnsi="Arial" w:cs="Arial"/>
                <w:sz w:val="18"/>
                <w:szCs w:val="18"/>
              </w:rPr>
              <w:t>GAs</w:t>
            </w:r>
            <w:proofErr w:type="spellEnd"/>
            <w:r w:rsidR="00C51BBF" w:rsidRPr="00C51BBF">
              <w:rPr>
                <w:rFonts w:ascii="Arial" w:hAnsi="Arial" w:cs="Arial"/>
                <w:sz w:val="18"/>
                <w:szCs w:val="18"/>
              </w:rPr>
              <w:t xml:space="preserve"> GRC.10 NF-e 3.10,</w:t>
            </w:r>
            <w:r w:rsidR="002C123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C123F" w:rsidRPr="002C123F">
              <w:rPr>
                <w:rFonts w:ascii="Arial" w:hAnsi="Arial" w:cs="Arial"/>
                <w:sz w:val="18"/>
                <w:szCs w:val="18"/>
              </w:rPr>
              <w:t>Desenho de BBP, desenho das distribuições logísticas, implementação dos processos</w:t>
            </w:r>
            <w:r w:rsidR="002C123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C123F" w:rsidRPr="002C123F">
              <w:rPr>
                <w:rFonts w:ascii="Arial" w:hAnsi="Arial" w:cs="Arial"/>
                <w:sz w:val="18"/>
                <w:szCs w:val="18"/>
              </w:rPr>
              <w:t xml:space="preserve">de </w:t>
            </w:r>
            <w:proofErr w:type="spellStart"/>
            <w:r w:rsidR="002C123F" w:rsidRPr="002C123F">
              <w:rPr>
                <w:rFonts w:ascii="Arial" w:hAnsi="Arial" w:cs="Arial"/>
                <w:sz w:val="18"/>
                <w:szCs w:val="18"/>
              </w:rPr>
              <w:t>Oil</w:t>
            </w:r>
            <w:proofErr w:type="spellEnd"/>
            <w:r w:rsidR="002C123F" w:rsidRPr="002C123F">
              <w:rPr>
                <w:rFonts w:ascii="Arial" w:hAnsi="Arial" w:cs="Arial"/>
                <w:sz w:val="18"/>
                <w:szCs w:val="18"/>
              </w:rPr>
              <w:t xml:space="preserve"> &amp; Gás, levantamento de gaps integrações com sistemas legados e desenho de</w:t>
            </w:r>
            <w:r w:rsidR="002C123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C123F" w:rsidRPr="002C123F">
              <w:rPr>
                <w:rFonts w:ascii="Arial" w:hAnsi="Arial" w:cs="Arial"/>
                <w:sz w:val="18"/>
                <w:szCs w:val="18"/>
              </w:rPr>
              <w:t>testes integrados</w:t>
            </w:r>
            <w:r w:rsidR="002C123F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241DAE8" w14:textId="77777777" w:rsidR="002C123F" w:rsidRDefault="002C123F" w:rsidP="002C123F">
            <w:pPr>
              <w:rPr>
                <w:rFonts w:ascii="Arial" w:hAnsi="Arial" w:cs="Arial"/>
                <w:sz w:val="18"/>
                <w:szCs w:val="18"/>
              </w:rPr>
            </w:pPr>
          </w:p>
          <w:p w14:paraId="2EF06044" w14:textId="0BC4301C" w:rsidR="00EA2E89" w:rsidRPr="00EA2E89" w:rsidRDefault="00EA2E89" w:rsidP="00EA2E89">
            <w:pPr>
              <w:rPr>
                <w:rFonts w:ascii="Arial" w:hAnsi="Arial" w:cs="Arial"/>
                <w:sz w:val="18"/>
                <w:szCs w:val="18"/>
              </w:rPr>
            </w:pPr>
            <w:r w:rsidRPr="00EA2E89">
              <w:rPr>
                <w:rFonts w:ascii="Arial" w:hAnsi="Arial" w:cs="Arial"/>
                <w:b/>
                <w:bCs/>
                <w:sz w:val="18"/>
                <w:szCs w:val="18"/>
              </w:rPr>
              <w:t>HP - HEWLETT-PACKARD BRAZIL</w:t>
            </w:r>
          </w:p>
          <w:p w14:paraId="0A7A38C5" w14:textId="111A16FE" w:rsidR="002C123F" w:rsidRPr="00BF13F8" w:rsidRDefault="002C123F" w:rsidP="002C123F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EA2E89" w:rsidRPr="00EA2E89">
              <w:rPr>
                <w:rFonts w:ascii="Arial" w:hAnsi="Arial" w:cs="Arial"/>
                <w:sz w:val="18"/>
                <w:szCs w:val="18"/>
              </w:rPr>
              <w:t>Funcional WM / E-WM</w:t>
            </w:r>
          </w:p>
          <w:p w14:paraId="4C88E1EE" w14:textId="77777777" w:rsidR="00B60791" w:rsidRDefault="002C123F" w:rsidP="00B60791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EA2E89" w:rsidRPr="00EA2E89">
              <w:rPr>
                <w:rFonts w:ascii="Arial" w:hAnsi="Arial" w:cs="Arial"/>
                <w:sz w:val="18"/>
                <w:szCs w:val="18"/>
              </w:rPr>
              <w:t>Out.</w:t>
            </w:r>
            <w:proofErr w:type="gramEnd"/>
            <w:r w:rsidR="00EA2E89" w:rsidRPr="00EA2E89">
              <w:rPr>
                <w:rFonts w:ascii="Arial" w:hAnsi="Arial" w:cs="Arial"/>
                <w:sz w:val="18"/>
                <w:szCs w:val="18"/>
              </w:rPr>
              <w:t xml:space="preserve">/2015 à </w:t>
            </w:r>
            <w:proofErr w:type="gramStart"/>
            <w:r w:rsidR="00EA2E89" w:rsidRPr="00EA2E89">
              <w:rPr>
                <w:rFonts w:ascii="Arial" w:hAnsi="Arial" w:cs="Arial"/>
                <w:sz w:val="18"/>
                <w:szCs w:val="18"/>
              </w:rPr>
              <w:t>Jul.</w:t>
            </w:r>
            <w:proofErr w:type="gramEnd"/>
            <w:r w:rsidR="00EA2E89" w:rsidRPr="00EA2E89">
              <w:rPr>
                <w:rFonts w:ascii="Arial" w:hAnsi="Arial" w:cs="Arial"/>
                <w:sz w:val="18"/>
                <w:szCs w:val="18"/>
              </w:rPr>
              <w:t xml:space="preserve"> /2016</w:t>
            </w:r>
          </w:p>
          <w:p w14:paraId="56EEFCAD" w14:textId="77777777" w:rsidR="002C123F" w:rsidRDefault="002C123F" w:rsidP="00B60791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60791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B60791" w:rsidRPr="00B60791">
              <w:rPr>
                <w:rFonts w:ascii="Arial" w:hAnsi="Arial" w:cs="Arial"/>
                <w:sz w:val="18"/>
                <w:szCs w:val="18"/>
              </w:rPr>
              <w:t>Levantamento e implementação das funcionalidades do E-WM, e melhoria nos</w:t>
            </w:r>
            <w:r w:rsidR="00B60791" w:rsidRPr="00B6079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60791" w:rsidRPr="00B60791">
              <w:rPr>
                <w:rFonts w:ascii="Arial" w:hAnsi="Arial" w:cs="Arial"/>
                <w:sz w:val="18"/>
                <w:szCs w:val="18"/>
              </w:rPr>
              <w:t xml:space="preserve">processos de recebimento, armazenamento, inventário e expedição dos </w:t>
            </w:r>
            <w:proofErr w:type="spellStart"/>
            <w:r w:rsidR="00B60791" w:rsidRPr="00B60791">
              <w:rPr>
                <w:rFonts w:ascii="Arial" w:hAnsi="Arial" w:cs="Arial"/>
                <w:sz w:val="18"/>
                <w:szCs w:val="18"/>
              </w:rPr>
              <w:t>CD´s</w:t>
            </w:r>
            <w:proofErr w:type="spellEnd"/>
            <w:r w:rsidR="00B60791" w:rsidRPr="00B60791">
              <w:rPr>
                <w:rFonts w:ascii="Arial" w:hAnsi="Arial" w:cs="Arial"/>
                <w:sz w:val="18"/>
                <w:szCs w:val="18"/>
              </w:rPr>
              <w:t xml:space="preserve"> e</w:t>
            </w:r>
            <w:r w:rsidR="00B60791" w:rsidRPr="00B6079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60791" w:rsidRPr="00B60791">
              <w:rPr>
                <w:rFonts w:ascii="Arial" w:hAnsi="Arial" w:cs="Arial"/>
                <w:sz w:val="18"/>
                <w:szCs w:val="18"/>
              </w:rPr>
              <w:t>reconfiguração de processos no WM</w:t>
            </w:r>
            <w:r w:rsidR="00B6079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6AA5693" w14:textId="77777777" w:rsidR="00B60791" w:rsidRDefault="00B60791" w:rsidP="00B6079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870693C" w14:textId="0B07B9B5" w:rsidR="00B60791" w:rsidRPr="00B60791" w:rsidRDefault="00B60791" w:rsidP="00B60791">
            <w:pPr>
              <w:rPr>
                <w:rFonts w:ascii="Arial" w:hAnsi="Arial" w:cs="Arial"/>
                <w:sz w:val="18"/>
                <w:szCs w:val="18"/>
              </w:rPr>
            </w:pPr>
            <w:r w:rsidRPr="00B60791">
              <w:rPr>
                <w:rFonts w:ascii="Arial" w:hAnsi="Arial" w:cs="Arial"/>
                <w:b/>
                <w:bCs/>
                <w:sz w:val="18"/>
                <w:szCs w:val="18"/>
              </w:rPr>
              <w:t>PEPSICO BRAZIL</w:t>
            </w:r>
          </w:p>
          <w:p w14:paraId="40BBA1B6" w14:textId="64F6DF5A" w:rsidR="00B60791" w:rsidRPr="00BF13F8" w:rsidRDefault="00B60791" w:rsidP="00B60791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>Líder Funcional MM / WM / E-WM</w:t>
            </w:r>
          </w:p>
          <w:p w14:paraId="039856BF" w14:textId="77777777" w:rsidR="00D81930" w:rsidRDefault="00B60791" w:rsidP="00D8193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D81930" w:rsidRPr="00D81930">
              <w:rPr>
                <w:rFonts w:ascii="Arial" w:hAnsi="Arial" w:cs="Arial"/>
                <w:sz w:val="18"/>
                <w:szCs w:val="18"/>
              </w:rPr>
              <w:t>Dez.</w:t>
            </w:r>
            <w:proofErr w:type="gramEnd"/>
            <w:r w:rsidR="00D81930" w:rsidRPr="00D81930">
              <w:rPr>
                <w:rFonts w:ascii="Arial" w:hAnsi="Arial" w:cs="Arial"/>
                <w:sz w:val="18"/>
                <w:szCs w:val="18"/>
              </w:rPr>
              <w:t>/2014 à Jul./2015</w:t>
            </w:r>
          </w:p>
          <w:p w14:paraId="66D32F72" w14:textId="77777777" w:rsidR="00B60791" w:rsidRDefault="00B60791" w:rsidP="00D8193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D81930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>Participando do projeto de implementação de funcionalidades SAP S/4 HANA Atuando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>no levantamento de processos (BBP), configuração de Cenários, desenho das soluções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>de distribuição e logísticas, criação de Especificações funcionais para os</w:t>
            </w:r>
            <w:r w:rsidR="00D8193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 xml:space="preserve">desenvolvimentos e soluções de processos Standard a aderência do </w:t>
            </w:r>
            <w:proofErr w:type="spellStart"/>
            <w:r w:rsidR="00D81930" w:rsidRPr="00D81930">
              <w:rPr>
                <w:rFonts w:ascii="Arial" w:hAnsi="Arial" w:cs="Arial"/>
                <w:sz w:val="18"/>
                <w:szCs w:val="18"/>
              </w:rPr>
              <w:t>Sap</w:t>
            </w:r>
            <w:proofErr w:type="spellEnd"/>
            <w:r w:rsidR="00D81930" w:rsidRPr="00D81930">
              <w:rPr>
                <w:rFonts w:ascii="Arial" w:hAnsi="Arial" w:cs="Arial"/>
                <w:sz w:val="18"/>
                <w:szCs w:val="18"/>
              </w:rPr>
              <w:t xml:space="preserve"> S/4 Hana,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>atuando no suporte ao projeto de upgrade Nota Fiscal Eletrônica GRC.10 NF-e 3.10,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>COMEX importação FCI – Ficha de Conteúdo de Importação, implantação novos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>Centros de Distribuição e filiais, Projeto ECF</w:t>
            </w:r>
            <w:r w:rsidR="00D81930" w:rsidRPr="00D81930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BC3DA54" w14:textId="77777777" w:rsidR="00D81930" w:rsidRDefault="00D81930" w:rsidP="00D8193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5AEAD2B" w14:textId="50B9D76A" w:rsidR="00D94D4B" w:rsidRPr="00D94D4B" w:rsidRDefault="00D94D4B" w:rsidP="00D94D4B">
            <w:pPr>
              <w:rPr>
                <w:rFonts w:ascii="Arial" w:hAnsi="Arial" w:cs="Arial"/>
                <w:sz w:val="18"/>
                <w:szCs w:val="18"/>
              </w:rPr>
            </w:pPr>
            <w:r w:rsidRPr="00D94D4B">
              <w:rPr>
                <w:rFonts w:ascii="Arial" w:hAnsi="Arial" w:cs="Arial"/>
                <w:b/>
                <w:bCs/>
                <w:sz w:val="18"/>
                <w:szCs w:val="18"/>
              </w:rPr>
              <w:t>EAS – ESTALEIRO ATLÂNTICO SUL</w:t>
            </w:r>
          </w:p>
          <w:p w14:paraId="42FE4242" w14:textId="6B3D8583" w:rsidR="00D81930" w:rsidRPr="00BF13F8" w:rsidRDefault="00D81930" w:rsidP="00D81930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D94D4B" w:rsidRPr="00D94D4B">
              <w:rPr>
                <w:rFonts w:ascii="Arial" w:hAnsi="Arial" w:cs="Arial"/>
                <w:sz w:val="18"/>
                <w:szCs w:val="18"/>
              </w:rPr>
              <w:t>Funcional MM / WM</w:t>
            </w:r>
          </w:p>
          <w:p w14:paraId="3C661382" w14:textId="77777777" w:rsidR="0028537A" w:rsidRDefault="00D81930" w:rsidP="0028537A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D94D4B" w:rsidRPr="00D94D4B">
              <w:rPr>
                <w:rFonts w:ascii="Arial" w:hAnsi="Arial" w:cs="Arial"/>
                <w:sz w:val="18"/>
                <w:szCs w:val="18"/>
              </w:rPr>
              <w:t>Set.</w:t>
            </w:r>
            <w:proofErr w:type="gramEnd"/>
            <w:r w:rsidR="00D94D4B" w:rsidRPr="00D94D4B">
              <w:rPr>
                <w:rFonts w:ascii="Arial" w:hAnsi="Arial" w:cs="Arial"/>
                <w:sz w:val="18"/>
                <w:szCs w:val="18"/>
              </w:rPr>
              <w:t xml:space="preserve"> /2014 à Dez./2014</w:t>
            </w:r>
          </w:p>
          <w:p w14:paraId="64E7ACA7" w14:textId="77777777" w:rsidR="00D81930" w:rsidRDefault="00D81930" w:rsidP="0028537A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28537A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28537A" w:rsidRPr="0028537A">
              <w:rPr>
                <w:rFonts w:ascii="Arial" w:hAnsi="Arial" w:cs="Arial"/>
                <w:sz w:val="18"/>
                <w:szCs w:val="18"/>
              </w:rPr>
              <w:t xml:space="preserve">Projeto de Upgrade Nota Fiscal Eletrônica GRC.10 NF-e 3.10; </w:t>
            </w:r>
            <w:proofErr w:type="gramStart"/>
            <w:r w:rsidR="0028537A" w:rsidRPr="0028537A">
              <w:rPr>
                <w:rFonts w:ascii="Arial" w:hAnsi="Arial" w:cs="Arial"/>
                <w:sz w:val="18"/>
                <w:szCs w:val="18"/>
              </w:rPr>
              <w:t>Efetuando</w:t>
            </w:r>
            <w:proofErr w:type="gramEnd"/>
            <w:r w:rsidR="0028537A" w:rsidRPr="0028537A">
              <w:rPr>
                <w:rFonts w:ascii="Arial" w:hAnsi="Arial" w:cs="Arial"/>
                <w:sz w:val="18"/>
                <w:szCs w:val="18"/>
              </w:rPr>
              <w:t xml:space="preserve"> todo</w:t>
            </w:r>
            <w:r w:rsidR="0028537A" w:rsidRPr="0028537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8537A" w:rsidRPr="0028537A">
              <w:rPr>
                <w:rFonts w:ascii="Arial" w:hAnsi="Arial" w:cs="Arial"/>
                <w:sz w:val="18"/>
                <w:szCs w:val="18"/>
              </w:rPr>
              <w:t>Levantamento de processos, desenho da solução, aplicação das notas de correção</w:t>
            </w:r>
            <w:r w:rsidR="0028537A" w:rsidRPr="0028537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8537A" w:rsidRPr="0028537A">
              <w:rPr>
                <w:rFonts w:ascii="Arial" w:hAnsi="Arial" w:cs="Arial"/>
                <w:sz w:val="18"/>
                <w:szCs w:val="18"/>
              </w:rPr>
              <w:t>configurações dos processos junto ao GRC/PI e ECC, scripts de testes integrados,</w:t>
            </w:r>
            <w:r w:rsidR="0028537A" w:rsidRPr="0028537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8537A" w:rsidRPr="0028537A">
              <w:rPr>
                <w:rFonts w:ascii="Arial" w:hAnsi="Arial" w:cs="Arial"/>
                <w:sz w:val="18"/>
                <w:szCs w:val="18"/>
              </w:rPr>
              <w:t xml:space="preserve">documentação de treinamento, e validações junto ao </w:t>
            </w:r>
            <w:proofErr w:type="spellStart"/>
            <w:r w:rsidR="0028537A" w:rsidRPr="0028537A">
              <w:rPr>
                <w:rFonts w:ascii="Arial" w:hAnsi="Arial" w:cs="Arial"/>
                <w:sz w:val="18"/>
                <w:szCs w:val="18"/>
              </w:rPr>
              <w:t>SeFaz</w:t>
            </w:r>
            <w:proofErr w:type="spellEnd"/>
            <w:r w:rsidR="0028537A" w:rsidRPr="0028537A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CFF49DF" w14:textId="77777777" w:rsidR="0028537A" w:rsidRDefault="0028537A" w:rsidP="002853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53F8D061" w14:textId="7AB4BFC6" w:rsidR="0028537A" w:rsidRPr="0028537A" w:rsidRDefault="0028537A" w:rsidP="0028537A">
            <w:pPr>
              <w:rPr>
                <w:rFonts w:ascii="Arial" w:hAnsi="Arial" w:cs="Arial"/>
                <w:sz w:val="18"/>
                <w:szCs w:val="18"/>
              </w:rPr>
            </w:pPr>
            <w:r w:rsidRPr="0028537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STATOIL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–</w:t>
            </w:r>
            <w:r w:rsidRPr="0028537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BRAZIL</w:t>
            </w:r>
          </w:p>
          <w:p w14:paraId="7306C147" w14:textId="70BF7C96" w:rsidR="0028537A" w:rsidRPr="00BF13F8" w:rsidRDefault="0028537A" w:rsidP="0028537A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53683F" w:rsidRPr="0053683F">
              <w:rPr>
                <w:rFonts w:ascii="Arial" w:hAnsi="Arial" w:cs="Arial"/>
                <w:sz w:val="18"/>
                <w:szCs w:val="18"/>
              </w:rPr>
              <w:t>Funcional MM / E-WM</w:t>
            </w:r>
          </w:p>
          <w:p w14:paraId="75CCDD0E" w14:textId="77777777" w:rsidR="0053683F" w:rsidRDefault="0028537A" w:rsidP="0053683F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53683F" w:rsidRPr="0053683F">
              <w:rPr>
                <w:rFonts w:ascii="Arial" w:hAnsi="Arial" w:cs="Arial"/>
                <w:sz w:val="18"/>
                <w:szCs w:val="18"/>
              </w:rPr>
              <w:t>Jul.</w:t>
            </w:r>
            <w:proofErr w:type="gramEnd"/>
            <w:r w:rsidR="0053683F" w:rsidRPr="0053683F">
              <w:rPr>
                <w:rFonts w:ascii="Arial" w:hAnsi="Arial" w:cs="Arial"/>
                <w:sz w:val="18"/>
                <w:szCs w:val="18"/>
              </w:rPr>
              <w:t>/2014 à Set./2014</w:t>
            </w:r>
          </w:p>
          <w:p w14:paraId="1C8577DF" w14:textId="77777777" w:rsidR="0028537A" w:rsidRDefault="0028537A" w:rsidP="0053683F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53683F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53683F" w:rsidRPr="0053683F">
              <w:rPr>
                <w:rFonts w:ascii="Arial" w:hAnsi="Arial" w:cs="Arial"/>
                <w:sz w:val="18"/>
                <w:szCs w:val="18"/>
              </w:rPr>
              <w:t xml:space="preserve">Projeto de Business Case, efetuando um </w:t>
            </w:r>
            <w:proofErr w:type="spellStart"/>
            <w:r w:rsidR="0053683F" w:rsidRPr="0053683F">
              <w:rPr>
                <w:rFonts w:ascii="Arial" w:hAnsi="Arial" w:cs="Arial"/>
                <w:sz w:val="18"/>
                <w:szCs w:val="18"/>
              </w:rPr>
              <w:t>Assesment</w:t>
            </w:r>
            <w:proofErr w:type="spellEnd"/>
            <w:r w:rsidR="0053683F" w:rsidRPr="0053683F">
              <w:rPr>
                <w:rFonts w:ascii="Arial" w:hAnsi="Arial" w:cs="Arial"/>
                <w:sz w:val="18"/>
                <w:szCs w:val="18"/>
              </w:rPr>
              <w:t xml:space="preserve"> completa da situação atual (AS IS)</w:t>
            </w:r>
            <w:r w:rsidR="0053683F" w:rsidRPr="0053683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3683F" w:rsidRPr="0053683F">
              <w:rPr>
                <w:rFonts w:ascii="Arial" w:hAnsi="Arial" w:cs="Arial"/>
                <w:sz w:val="18"/>
                <w:szCs w:val="18"/>
              </w:rPr>
              <w:t xml:space="preserve">efetuando um Business Case de processos Logísticos do sistema SAP Statoil </w:t>
            </w:r>
            <w:proofErr w:type="gramStart"/>
            <w:r w:rsidR="0053683F" w:rsidRPr="0053683F">
              <w:rPr>
                <w:rFonts w:ascii="Arial" w:hAnsi="Arial" w:cs="Arial"/>
                <w:sz w:val="18"/>
                <w:szCs w:val="18"/>
              </w:rPr>
              <w:t>e também</w:t>
            </w:r>
            <w:proofErr w:type="gramEnd"/>
            <w:r w:rsidR="0053683F" w:rsidRPr="0053683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3683F" w:rsidRPr="0053683F">
              <w:rPr>
                <w:rFonts w:ascii="Arial" w:hAnsi="Arial" w:cs="Arial"/>
                <w:sz w:val="18"/>
                <w:szCs w:val="18"/>
              </w:rPr>
              <w:t>outras ferramentas paralelas. melhorias e desenvolvimento de propostas de novas</w:t>
            </w:r>
            <w:r w:rsidR="0053683F" w:rsidRPr="0053683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3683F" w:rsidRPr="0053683F">
              <w:rPr>
                <w:rFonts w:ascii="Arial" w:hAnsi="Arial" w:cs="Arial"/>
                <w:sz w:val="18"/>
                <w:szCs w:val="18"/>
              </w:rPr>
              <w:t>soluções de negócios para EWM.</w:t>
            </w:r>
          </w:p>
          <w:p w14:paraId="692E7AC3" w14:textId="77777777" w:rsidR="0053683F" w:rsidRDefault="0053683F" w:rsidP="0053683F">
            <w:pPr>
              <w:rPr>
                <w:rFonts w:ascii="Arial" w:hAnsi="Arial" w:cs="Arial"/>
                <w:sz w:val="18"/>
                <w:szCs w:val="18"/>
              </w:rPr>
            </w:pPr>
          </w:p>
          <w:p w14:paraId="5B86F7F9" w14:textId="0993A1FE" w:rsidR="00144E0E" w:rsidRPr="00144E0E" w:rsidRDefault="00144E0E" w:rsidP="00144E0E">
            <w:pPr>
              <w:rPr>
                <w:rFonts w:ascii="Arial" w:hAnsi="Arial" w:cs="Arial"/>
                <w:sz w:val="18"/>
                <w:szCs w:val="18"/>
              </w:rPr>
            </w:pPr>
            <w:r w:rsidRPr="00144E0E">
              <w:rPr>
                <w:rFonts w:ascii="Arial" w:hAnsi="Arial" w:cs="Arial"/>
                <w:b/>
                <w:bCs/>
                <w:sz w:val="18"/>
                <w:szCs w:val="18"/>
              </w:rPr>
              <w:t>WIPRO Technologies</w:t>
            </w:r>
          </w:p>
          <w:p w14:paraId="291A7A4A" w14:textId="21236839" w:rsidR="0053683F" w:rsidRPr="00BF13F8" w:rsidRDefault="0053683F" w:rsidP="0053683F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144E0E" w:rsidRPr="00144E0E">
              <w:rPr>
                <w:rFonts w:ascii="Arial" w:hAnsi="Arial" w:cs="Arial"/>
                <w:sz w:val="18"/>
                <w:szCs w:val="18"/>
              </w:rPr>
              <w:t>Funcional MM / WM</w:t>
            </w:r>
          </w:p>
          <w:p w14:paraId="5C7A1EB4" w14:textId="77777777" w:rsidR="00D55F1E" w:rsidRDefault="0053683F" w:rsidP="00D55F1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144E0E" w:rsidRPr="00144E0E">
              <w:rPr>
                <w:rFonts w:ascii="Arial" w:hAnsi="Arial" w:cs="Arial"/>
                <w:sz w:val="18"/>
                <w:szCs w:val="18"/>
              </w:rPr>
              <w:t>Março</w:t>
            </w:r>
            <w:proofErr w:type="gramEnd"/>
            <w:r w:rsidR="00144E0E" w:rsidRPr="00144E0E">
              <w:rPr>
                <w:rFonts w:ascii="Arial" w:hAnsi="Arial" w:cs="Arial"/>
                <w:sz w:val="18"/>
                <w:szCs w:val="18"/>
              </w:rPr>
              <w:t xml:space="preserve">/2014 à </w:t>
            </w:r>
            <w:proofErr w:type="gramStart"/>
            <w:r w:rsidR="00144E0E" w:rsidRPr="00144E0E">
              <w:rPr>
                <w:rFonts w:ascii="Arial" w:hAnsi="Arial" w:cs="Arial"/>
                <w:sz w:val="18"/>
                <w:szCs w:val="18"/>
              </w:rPr>
              <w:t>Julho</w:t>
            </w:r>
            <w:proofErr w:type="gramEnd"/>
            <w:r w:rsidR="00144E0E" w:rsidRPr="00144E0E">
              <w:rPr>
                <w:rFonts w:ascii="Arial" w:hAnsi="Arial" w:cs="Arial"/>
                <w:sz w:val="18"/>
                <w:szCs w:val="18"/>
              </w:rPr>
              <w:t>/2014</w:t>
            </w:r>
          </w:p>
          <w:p w14:paraId="120BFE4B" w14:textId="77777777" w:rsidR="0053683F" w:rsidRDefault="0053683F" w:rsidP="00D55F1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D55F1E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D55F1E" w:rsidRPr="00D55F1E">
              <w:rPr>
                <w:rFonts w:ascii="Arial" w:hAnsi="Arial" w:cs="Arial"/>
                <w:sz w:val="18"/>
                <w:szCs w:val="18"/>
              </w:rPr>
              <w:t>Projeto de upgrade técnico TAXBRJ para TAXBRA, suporte a chamados e melhorias e</w:t>
            </w:r>
            <w:r w:rsidR="00D55F1E" w:rsidRPr="00D55F1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55F1E" w:rsidRPr="00D55F1E">
              <w:rPr>
                <w:rFonts w:ascii="Arial" w:hAnsi="Arial" w:cs="Arial"/>
                <w:sz w:val="18"/>
                <w:szCs w:val="18"/>
              </w:rPr>
              <w:t>atendimento a clientes diversos BRS dentre outros pequenos projetos.</w:t>
            </w:r>
          </w:p>
          <w:p w14:paraId="7388D924" w14:textId="77777777" w:rsidR="00D55F1E" w:rsidRDefault="00D55F1E" w:rsidP="00D55F1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3FF387B" w14:textId="382F4123" w:rsidR="00D55F1E" w:rsidRPr="00144E0E" w:rsidRDefault="00D55F1E" w:rsidP="00D55F1E">
            <w:pPr>
              <w:rPr>
                <w:rFonts w:ascii="Arial" w:hAnsi="Arial" w:cs="Arial"/>
                <w:sz w:val="18"/>
                <w:szCs w:val="18"/>
              </w:rPr>
            </w:pPr>
            <w:r w:rsidRPr="00D55F1E">
              <w:rPr>
                <w:rFonts w:ascii="Arial" w:hAnsi="Arial" w:cs="Arial"/>
                <w:b/>
                <w:bCs/>
                <w:sz w:val="18"/>
                <w:szCs w:val="18"/>
              </w:rPr>
              <w:t>CVALE COOPERATIVA AGROINDUSTRIAL</w:t>
            </w:r>
          </w:p>
          <w:p w14:paraId="5126B102" w14:textId="482EF724" w:rsidR="00D55F1E" w:rsidRPr="00BF13F8" w:rsidRDefault="00D55F1E" w:rsidP="00D55F1E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C50A62" w:rsidRPr="00C50A62">
              <w:rPr>
                <w:rFonts w:ascii="Arial" w:hAnsi="Arial" w:cs="Arial"/>
                <w:sz w:val="18"/>
                <w:szCs w:val="18"/>
              </w:rPr>
              <w:t>Líder Funcional MM / WM</w:t>
            </w:r>
          </w:p>
          <w:p w14:paraId="7F3A16A7" w14:textId="77777777" w:rsidR="00C50A62" w:rsidRDefault="00D55F1E" w:rsidP="00C50A62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C50A62" w:rsidRPr="00C50A62">
              <w:rPr>
                <w:rFonts w:ascii="Arial" w:hAnsi="Arial" w:cs="Arial"/>
                <w:sz w:val="18"/>
                <w:szCs w:val="18"/>
              </w:rPr>
              <w:t>Maio</w:t>
            </w:r>
            <w:proofErr w:type="gramEnd"/>
            <w:r w:rsidR="00C50A62" w:rsidRPr="00C50A62">
              <w:rPr>
                <w:rFonts w:ascii="Arial" w:hAnsi="Arial" w:cs="Arial"/>
                <w:sz w:val="18"/>
                <w:szCs w:val="18"/>
              </w:rPr>
              <w:t xml:space="preserve"> / 2013 – </w:t>
            </w:r>
            <w:proofErr w:type="gramStart"/>
            <w:r w:rsidR="00C50A62" w:rsidRPr="00C50A62">
              <w:rPr>
                <w:rFonts w:ascii="Arial" w:hAnsi="Arial" w:cs="Arial"/>
                <w:sz w:val="18"/>
                <w:szCs w:val="18"/>
              </w:rPr>
              <w:t>Outubro</w:t>
            </w:r>
            <w:proofErr w:type="gramEnd"/>
            <w:r w:rsidR="00C50A62" w:rsidRPr="00C50A62">
              <w:rPr>
                <w:rFonts w:ascii="Arial" w:hAnsi="Arial" w:cs="Arial"/>
                <w:sz w:val="18"/>
                <w:szCs w:val="18"/>
              </w:rPr>
              <w:t>/2013</w:t>
            </w:r>
          </w:p>
          <w:p w14:paraId="5C13E324" w14:textId="77777777" w:rsidR="00D55F1E" w:rsidRDefault="00D55F1E" w:rsidP="00C50A62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50A62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C50A62" w:rsidRPr="00C50A62">
              <w:rPr>
                <w:rFonts w:ascii="Arial" w:hAnsi="Arial" w:cs="Arial"/>
                <w:sz w:val="18"/>
                <w:szCs w:val="18"/>
              </w:rPr>
              <w:t>Projeto de Implementação, participando do ciclo completo do projeto.</w:t>
            </w:r>
            <w:r w:rsidR="00C50A62" w:rsidRPr="00C50A6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50A62" w:rsidRPr="00C50A62">
              <w:rPr>
                <w:rFonts w:ascii="Arial" w:hAnsi="Arial" w:cs="Arial"/>
                <w:sz w:val="18"/>
                <w:szCs w:val="18"/>
              </w:rPr>
              <w:t xml:space="preserve">implementação de Soluções ACM, Atendimento a </w:t>
            </w:r>
            <w:proofErr w:type="spellStart"/>
            <w:r w:rsidR="00C50A62" w:rsidRPr="00C50A62">
              <w:rPr>
                <w:rFonts w:ascii="Arial" w:hAnsi="Arial" w:cs="Arial"/>
                <w:sz w:val="18"/>
                <w:szCs w:val="18"/>
              </w:rPr>
              <w:t>GAP´</w:t>
            </w:r>
            <w:proofErr w:type="gramStart"/>
            <w:r w:rsidR="00C50A62" w:rsidRPr="00C50A62">
              <w:rPr>
                <w:rFonts w:ascii="Arial" w:hAnsi="Arial" w:cs="Arial"/>
                <w:sz w:val="18"/>
                <w:szCs w:val="18"/>
              </w:rPr>
              <w:t>s</w:t>
            </w:r>
            <w:proofErr w:type="spellEnd"/>
            <w:r w:rsidR="00C50A62" w:rsidRPr="00C50A62">
              <w:rPr>
                <w:rFonts w:ascii="Arial" w:hAnsi="Arial" w:cs="Arial"/>
                <w:sz w:val="18"/>
                <w:szCs w:val="18"/>
              </w:rPr>
              <w:t xml:space="preserve"> ,</w:t>
            </w:r>
            <w:proofErr w:type="gramEnd"/>
            <w:r w:rsidR="00C50A62" w:rsidRPr="00C50A62">
              <w:rPr>
                <w:rFonts w:ascii="Arial" w:hAnsi="Arial" w:cs="Arial"/>
                <w:sz w:val="18"/>
                <w:szCs w:val="18"/>
              </w:rPr>
              <w:t xml:space="preserve"> e desenho de interfaces</w:t>
            </w:r>
            <w:r w:rsidR="00C50A62" w:rsidRPr="00C50A6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50A62" w:rsidRPr="00C50A62">
              <w:rPr>
                <w:rFonts w:ascii="Arial" w:hAnsi="Arial" w:cs="Arial"/>
                <w:sz w:val="18"/>
                <w:szCs w:val="18"/>
              </w:rPr>
              <w:t>com vários sistemas Legados</w:t>
            </w:r>
            <w:r w:rsidR="00C50A62" w:rsidRPr="00C50A6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60E8143" w14:textId="77777777" w:rsidR="00C50A62" w:rsidRDefault="00C50A62" w:rsidP="00C50A6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3904247" w14:textId="67DAF98E" w:rsidR="007E396B" w:rsidRPr="007E396B" w:rsidRDefault="007E396B" w:rsidP="007E396B">
            <w:pPr>
              <w:rPr>
                <w:rFonts w:ascii="Arial" w:hAnsi="Arial" w:cs="Arial"/>
                <w:sz w:val="18"/>
                <w:szCs w:val="18"/>
              </w:rPr>
            </w:pPr>
            <w:r w:rsidRPr="007E396B">
              <w:rPr>
                <w:rFonts w:ascii="Arial" w:hAnsi="Arial" w:cs="Arial"/>
                <w:b/>
                <w:bCs/>
                <w:sz w:val="18"/>
                <w:szCs w:val="18"/>
              </w:rPr>
              <w:t>PACCAR TRUCKS &amp; PARTS</w:t>
            </w:r>
          </w:p>
          <w:p w14:paraId="71100E86" w14:textId="06871E9B" w:rsidR="00C50A62" w:rsidRPr="00BF13F8" w:rsidRDefault="00C50A62" w:rsidP="00C50A62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Pr="00C50A62">
              <w:rPr>
                <w:rFonts w:ascii="Arial" w:hAnsi="Arial" w:cs="Arial"/>
                <w:sz w:val="18"/>
                <w:szCs w:val="18"/>
              </w:rPr>
              <w:t>Funcional MM / WM</w:t>
            </w:r>
          </w:p>
          <w:p w14:paraId="7291A03F" w14:textId="77777777" w:rsidR="001A619F" w:rsidRDefault="00C50A62" w:rsidP="001A619F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7E396B" w:rsidRPr="007E396B">
              <w:rPr>
                <w:rFonts w:ascii="Arial" w:hAnsi="Arial" w:cs="Arial"/>
                <w:sz w:val="18"/>
                <w:szCs w:val="18"/>
              </w:rPr>
              <w:t>Abr.</w:t>
            </w:r>
            <w:proofErr w:type="gramEnd"/>
            <w:r w:rsidR="007E396B" w:rsidRPr="007E396B">
              <w:rPr>
                <w:rFonts w:ascii="Arial" w:hAnsi="Arial" w:cs="Arial"/>
                <w:sz w:val="18"/>
                <w:szCs w:val="18"/>
              </w:rPr>
              <w:t xml:space="preserve">/2012 </w:t>
            </w:r>
            <w:proofErr w:type="spellStart"/>
            <w:r w:rsidR="007E396B" w:rsidRPr="007E396B">
              <w:rPr>
                <w:rFonts w:ascii="Arial" w:hAnsi="Arial" w:cs="Arial"/>
                <w:sz w:val="18"/>
                <w:szCs w:val="18"/>
              </w:rPr>
              <w:t>àFev</w:t>
            </w:r>
            <w:proofErr w:type="spellEnd"/>
            <w:r w:rsidR="007E396B" w:rsidRPr="007E396B">
              <w:rPr>
                <w:rFonts w:ascii="Arial" w:hAnsi="Arial" w:cs="Arial"/>
                <w:sz w:val="18"/>
                <w:szCs w:val="18"/>
              </w:rPr>
              <w:t>./2013</w:t>
            </w:r>
          </w:p>
          <w:p w14:paraId="18EBDDC2" w14:textId="77777777" w:rsidR="00C50A62" w:rsidRDefault="00C50A62" w:rsidP="001A619F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1A619F">
              <w:rPr>
                <w:rFonts w:ascii="Arial" w:hAnsi="Arial" w:cs="Arial"/>
                <w:sz w:val="18"/>
                <w:szCs w:val="18"/>
              </w:rPr>
              <w:lastRenderedPageBreak/>
              <w:t xml:space="preserve">Atividades: </w:t>
            </w:r>
            <w:r w:rsidR="001A619F" w:rsidRPr="001A619F">
              <w:rPr>
                <w:rFonts w:ascii="Arial" w:hAnsi="Arial" w:cs="Arial"/>
                <w:sz w:val="18"/>
                <w:szCs w:val="18"/>
              </w:rPr>
              <w:t xml:space="preserve">Projeto de </w:t>
            </w:r>
            <w:proofErr w:type="spellStart"/>
            <w:r w:rsidR="001A619F" w:rsidRPr="001A619F">
              <w:rPr>
                <w:rFonts w:ascii="Arial" w:hAnsi="Arial" w:cs="Arial"/>
                <w:sz w:val="18"/>
                <w:szCs w:val="18"/>
              </w:rPr>
              <w:t>Roll</w:t>
            </w:r>
            <w:proofErr w:type="spellEnd"/>
            <w:r w:rsidR="001A619F" w:rsidRPr="001A619F">
              <w:rPr>
                <w:rFonts w:ascii="Arial" w:hAnsi="Arial" w:cs="Arial"/>
                <w:sz w:val="18"/>
                <w:szCs w:val="18"/>
              </w:rPr>
              <w:t>-out, Holanda, USA &amp; Brazil, sendo responsável pela frente P2P e P2M,</w:t>
            </w:r>
            <w:r w:rsidR="001A619F" w:rsidRPr="001A619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A619F" w:rsidRPr="001A619F">
              <w:rPr>
                <w:rFonts w:ascii="Arial" w:hAnsi="Arial" w:cs="Arial"/>
                <w:sz w:val="18"/>
                <w:szCs w:val="18"/>
              </w:rPr>
              <w:t>efetuando a implantação de novos processos em requerimentos a localização Brazil,</w:t>
            </w:r>
            <w:r w:rsidR="001A619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A619F" w:rsidRPr="001A619F">
              <w:rPr>
                <w:rFonts w:ascii="Arial" w:hAnsi="Arial" w:cs="Arial"/>
                <w:sz w:val="18"/>
                <w:szCs w:val="18"/>
              </w:rPr>
              <w:t>Implantação NF-e 10.0 (GRC), e a implantação de novas funcionalidades RFID, Atuando</w:t>
            </w:r>
            <w:r w:rsidR="001A619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A619F" w:rsidRPr="001A619F">
              <w:rPr>
                <w:rFonts w:ascii="Arial" w:hAnsi="Arial" w:cs="Arial"/>
                <w:sz w:val="18"/>
                <w:szCs w:val="18"/>
              </w:rPr>
              <w:t>na arquitetura de soluções e suporte do sistema Global.</w:t>
            </w:r>
          </w:p>
          <w:p w14:paraId="6FD8D00A" w14:textId="77777777" w:rsidR="001A619F" w:rsidRDefault="001A619F" w:rsidP="001A619F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28D445" w14:textId="6847CF8A" w:rsidR="002A4230" w:rsidRPr="002A4230" w:rsidRDefault="002A4230" w:rsidP="002A4230">
            <w:pPr>
              <w:rPr>
                <w:rFonts w:ascii="Arial" w:hAnsi="Arial" w:cs="Arial"/>
                <w:sz w:val="18"/>
                <w:szCs w:val="18"/>
              </w:rPr>
            </w:pPr>
            <w:r w:rsidRPr="002A4230">
              <w:rPr>
                <w:rFonts w:ascii="Arial" w:hAnsi="Arial" w:cs="Arial"/>
                <w:b/>
                <w:bCs/>
                <w:sz w:val="18"/>
                <w:szCs w:val="18"/>
              </w:rPr>
              <w:t>BRASKEM</w:t>
            </w:r>
          </w:p>
          <w:p w14:paraId="27F6E36C" w14:textId="3983F71D" w:rsidR="001A619F" w:rsidRPr="00BF13F8" w:rsidRDefault="001A619F" w:rsidP="001A619F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Pr="00C50A62">
              <w:rPr>
                <w:rFonts w:ascii="Arial" w:hAnsi="Arial" w:cs="Arial"/>
                <w:sz w:val="18"/>
                <w:szCs w:val="18"/>
              </w:rPr>
              <w:t>Funcional MM / WM</w:t>
            </w:r>
          </w:p>
          <w:p w14:paraId="298310E2" w14:textId="77777777" w:rsidR="00B37336" w:rsidRDefault="001A619F" w:rsidP="00B3733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B37336" w:rsidRPr="00B37336">
              <w:rPr>
                <w:rFonts w:ascii="Arial" w:hAnsi="Arial" w:cs="Arial"/>
                <w:sz w:val="18"/>
                <w:szCs w:val="18"/>
              </w:rPr>
              <w:t>Jan.</w:t>
            </w:r>
            <w:proofErr w:type="gramEnd"/>
            <w:r w:rsidR="00B37336" w:rsidRPr="00B37336">
              <w:rPr>
                <w:rFonts w:ascii="Arial" w:hAnsi="Arial" w:cs="Arial"/>
                <w:sz w:val="18"/>
                <w:szCs w:val="18"/>
              </w:rPr>
              <w:t xml:space="preserve"> /2012 à </w:t>
            </w:r>
            <w:proofErr w:type="gramStart"/>
            <w:r w:rsidR="00B37336" w:rsidRPr="00B37336">
              <w:rPr>
                <w:rFonts w:ascii="Arial" w:hAnsi="Arial" w:cs="Arial"/>
                <w:sz w:val="18"/>
                <w:szCs w:val="18"/>
              </w:rPr>
              <w:t>Abr.</w:t>
            </w:r>
            <w:proofErr w:type="gramEnd"/>
            <w:r w:rsidR="00B37336" w:rsidRPr="00B37336">
              <w:rPr>
                <w:rFonts w:ascii="Arial" w:hAnsi="Arial" w:cs="Arial"/>
                <w:sz w:val="18"/>
                <w:szCs w:val="18"/>
              </w:rPr>
              <w:t xml:space="preserve"> /2012</w:t>
            </w:r>
          </w:p>
          <w:p w14:paraId="06C8EE77" w14:textId="77777777" w:rsidR="001A619F" w:rsidRDefault="001A619F" w:rsidP="00B3733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37336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B37336" w:rsidRPr="00B37336">
              <w:rPr>
                <w:rFonts w:ascii="Arial" w:hAnsi="Arial" w:cs="Arial"/>
                <w:sz w:val="18"/>
                <w:szCs w:val="18"/>
              </w:rPr>
              <w:t>Atuando na tropicalização de funcionalidades, implantação NF-e, Atuando em</w:t>
            </w:r>
            <w:r w:rsidR="00B37336" w:rsidRPr="00B3733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37336" w:rsidRPr="00B37336">
              <w:rPr>
                <w:rFonts w:ascii="Arial" w:hAnsi="Arial" w:cs="Arial"/>
                <w:sz w:val="18"/>
                <w:szCs w:val="18"/>
              </w:rPr>
              <w:t>implantações de projetos internos e homologação de novas funcionalidades, Líder de</w:t>
            </w:r>
            <w:r w:rsidR="00B37336" w:rsidRPr="00B3733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37336" w:rsidRPr="00B37336">
              <w:rPr>
                <w:rFonts w:ascii="Arial" w:hAnsi="Arial" w:cs="Arial"/>
                <w:sz w:val="18"/>
                <w:szCs w:val="18"/>
              </w:rPr>
              <w:t>Suporte Técnico níveis 1 e 2.</w:t>
            </w:r>
          </w:p>
          <w:p w14:paraId="7BEF3D60" w14:textId="77777777" w:rsidR="00B37336" w:rsidRDefault="00B37336" w:rsidP="00B37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246DEBB3" w14:textId="3F709A06" w:rsidR="00386BA0" w:rsidRPr="00386BA0" w:rsidRDefault="00386BA0" w:rsidP="00386BA0">
            <w:pPr>
              <w:rPr>
                <w:rFonts w:ascii="Arial" w:hAnsi="Arial" w:cs="Arial"/>
                <w:sz w:val="18"/>
                <w:szCs w:val="18"/>
              </w:rPr>
            </w:pPr>
            <w:r w:rsidRPr="00386BA0">
              <w:rPr>
                <w:rFonts w:ascii="Arial" w:hAnsi="Arial" w:cs="Arial"/>
                <w:b/>
                <w:bCs/>
                <w:sz w:val="18"/>
                <w:szCs w:val="18"/>
              </w:rPr>
              <w:t>MOËT CHANDON &amp; LOUIS VUITTON</w:t>
            </w:r>
          </w:p>
          <w:p w14:paraId="75023F1D" w14:textId="129B28FC" w:rsidR="00B37336" w:rsidRPr="00BF13F8" w:rsidRDefault="00B37336" w:rsidP="00B37336">
            <w:pPr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386BA0" w:rsidRPr="00386BA0">
              <w:rPr>
                <w:rFonts w:ascii="Arial" w:hAnsi="Arial" w:cs="Arial"/>
                <w:sz w:val="18"/>
                <w:szCs w:val="18"/>
              </w:rPr>
              <w:t>Funcional MM / WM / EWM</w:t>
            </w:r>
          </w:p>
          <w:p w14:paraId="7F596AC8" w14:textId="77777777" w:rsidR="00C001CC" w:rsidRDefault="00B37336" w:rsidP="00C001C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386BA0" w:rsidRPr="00386BA0">
              <w:rPr>
                <w:rFonts w:ascii="Arial" w:hAnsi="Arial" w:cs="Arial"/>
                <w:sz w:val="18"/>
                <w:szCs w:val="18"/>
              </w:rPr>
              <w:t>Jul.</w:t>
            </w:r>
            <w:proofErr w:type="gramEnd"/>
            <w:r w:rsidR="00386BA0" w:rsidRPr="00386BA0">
              <w:rPr>
                <w:rFonts w:ascii="Arial" w:hAnsi="Arial" w:cs="Arial"/>
                <w:sz w:val="18"/>
                <w:szCs w:val="18"/>
              </w:rPr>
              <w:t xml:space="preserve"> / 2009 à </w:t>
            </w:r>
            <w:proofErr w:type="gramStart"/>
            <w:r w:rsidR="00386BA0" w:rsidRPr="00386BA0">
              <w:rPr>
                <w:rFonts w:ascii="Arial" w:hAnsi="Arial" w:cs="Arial"/>
                <w:sz w:val="18"/>
                <w:szCs w:val="18"/>
              </w:rPr>
              <w:t>Jan.</w:t>
            </w:r>
            <w:proofErr w:type="gramEnd"/>
            <w:r w:rsidR="00386BA0" w:rsidRPr="00386BA0">
              <w:rPr>
                <w:rFonts w:ascii="Arial" w:hAnsi="Arial" w:cs="Arial"/>
                <w:sz w:val="18"/>
                <w:szCs w:val="18"/>
              </w:rPr>
              <w:t xml:space="preserve"> /2012</w:t>
            </w:r>
          </w:p>
          <w:p w14:paraId="13EB9262" w14:textId="77777777" w:rsidR="00B37336" w:rsidRDefault="00B37336" w:rsidP="00C001C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001CC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C001CC" w:rsidRPr="00C001CC">
              <w:rPr>
                <w:rFonts w:ascii="Arial" w:hAnsi="Arial" w:cs="Arial"/>
                <w:sz w:val="18"/>
                <w:szCs w:val="18"/>
              </w:rPr>
              <w:t>Líder técnico de Projetos, atuando em implantações de novas funcionalidades,</w:t>
            </w:r>
            <w:r w:rsidR="00C001CC" w:rsidRPr="00C001C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001CC" w:rsidRPr="00C001CC">
              <w:rPr>
                <w:rFonts w:ascii="Arial" w:hAnsi="Arial" w:cs="Arial"/>
                <w:sz w:val="18"/>
                <w:szCs w:val="18"/>
              </w:rPr>
              <w:t>aplicação de alterações em requerimentos a localização Brazil, desenvolvimentos</w:t>
            </w:r>
            <w:r w:rsidR="00C001CC" w:rsidRPr="00C001C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001CC" w:rsidRPr="00C001CC">
              <w:rPr>
                <w:rFonts w:ascii="Arial" w:hAnsi="Arial" w:cs="Arial"/>
                <w:sz w:val="18"/>
                <w:szCs w:val="18"/>
              </w:rPr>
              <w:t>internos, suporte técnico a nível Europa e América do Sul níveis 2 e 3, responsável pela</w:t>
            </w:r>
            <w:r w:rsidR="00C001CC" w:rsidRPr="00C001C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001CC" w:rsidRPr="00C001CC">
              <w:rPr>
                <w:rFonts w:ascii="Arial" w:hAnsi="Arial" w:cs="Arial"/>
                <w:sz w:val="18"/>
                <w:szCs w:val="18"/>
              </w:rPr>
              <w:t>gestão de qualidade e Gestão Global de Mudanças.</w:t>
            </w:r>
          </w:p>
          <w:p w14:paraId="5C214831" w14:textId="77777777" w:rsidR="00C001CC" w:rsidRDefault="00C001CC" w:rsidP="00C001CC">
            <w:pPr>
              <w:rPr>
                <w:rFonts w:ascii="Arial" w:hAnsi="Arial" w:cs="Arial"/>
                <w:sz w:val="18"/>
                <w:szCs w:val="18"/>
              </w:rPr>
            </w:pPr>
          </w:p>
          <w:p w14:paraId="1FAD7A02" w14:textId="28A752E3" w:rsidR="001B7713" w:rsidRPr="001B7713" w:rsidRDefault="001B7713" w:rsidP="001B7713">
            <w:pPr>
              <w:rPr>
                <w:rFonts w:ascii="Arial" w:hAnsi="Arial" w:cs="Arial"/>
                <w:sz w:val="18"/>
                <w:szCs w:val="18"/>
              </w:rPr>
            </w:pPr>
            <w:r w:rsidRPr="001B7713">
              <w:rPr>
                <w:rFonts w:ascii="Arial" w:hAnsi="Arial" w:cs="Arial"/>
                <w:b/>
                <w:bCs/>
                <w:sz w:val="18"/>
                <w:szCs w:val="18"/>
              </w:rPr>
              <w:t>DUPONT DO BRASIL</w:t>
            </w:r>
          </w:p>
          <w:p w14:paraId="4E9AAB7E" w14:textId="77777777" w:rsidR="001B7713" w:rsidRDefault="00C001CC" w:rsidP="00C001C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1B7713" w:rsidRPr="001B7713">
              <w:rPr>
                <w:rFonts w:ascii="Arial" w:hAnsi="Arial" w:cs="Arial"/>
                <w:sz w:val="18"/>
                <w:szCs w:val="18"/>
              </w:rPr>
              <w:t>Funcional MM / WM</w:t>
            </w:r>
          </w:p>
          <w:p w14:paraId="780F4B7F" w14:textId="77777777" w:rsidR="00613B15" w:rsidRDefault="00C001CC" w:rsidP="00613B15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1B7713" w:rsidRPr="001B7713">
              <w:rPr>
                <w:rFonts w:ascii="Arial" w:hAnsi="Arial" w:cs="Arial"/>
                <w:sz w:val="18"/>
                <w:szCs w:val="18"/>
              </w:rPr>
              <w:t>Fev.</w:t>
            </w:r>
            <w:proofErr w:type="gramEnd"/>
            <w:r w:rsidR="001B7713" w:rsidRPr="001B7713">
              <w:rPr>
                <w:rFonts w:ascii="Arial" w:hAnsi="Arial" w:cs="Arial"/>
                <w:sz w:val="18"/>
                <w:szCs w:val="18"/>
              </w:rPr>
              <w:t xml:space="preserve"> / 2009 à Jul./ 2009</w:t>
            </w:r>
          </w:p>
          <w:p w14:paraId="3C03EACD" w14:textId="77777777" w:rsidR="00C001CC" w:rsidRDefault="00C001CC" w:rsidP="00613B15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613B15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613B15" w:rsidRPr="00613B15">
              <w:rPr>
                <w:rFonts w:ascii="Arial" w:hAnsi="Arial" w:cs="Arial"/>
                <w:sz w:val="18"/>
                <w:szCs w:val="18"/>
              </w:rPr>
              <w:t>Atuando na Implementação da solução WM – com as funcionalidades de</w:t>
            </w:r>
            <w:r w:rsidR="00613B15" w:rsidRPr="00613B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13B15" w:rsidRPr="00613B15">
              <w:rPr>
                <w:rFonts w:ascii="Arial" w:hAnsi="Arial" w:cs="Arial"/>
                <w:sz w:val="18"/>
                <w:szCs w:val="18"/>
              </w:rPr>
              <w:t>gerenciamento de depósito, Cross-</w:t>
            </w:r>
            <w:proofErr w:type="spellStart"/>
            <w:r w:rsidR="00613B15" w:rsidRPr="00613B15">
              <w:rPr>
                <w:rFonts w:ascii="Arial" w:hAnsi="Arial" w:cs="Arial"/>
                <w:sz w:val="18"/>
                <w:szCs w:val="18"/>
              </w:rPr>
              <w:t>docking</w:t>
            </w:r>
            <w:proofErr w:type="spellEnd"/>
            <w:r w:rsidR="00613B15" w:rsidRPr="00613B15">
              <w:rPr>
                <w:rFonts w:ascii="Arial" w:hAnsi="Arial" w:cs="Arial"/>
                <w:sz w:val="18"/>
                <w:szCs w:val="18"/>
              </w:rPr>
              <w:t>, identificações por códigos de barras e</w:t>
            </w:r>
            <w:r w:rsidR="00613B15" w:rsidRPr="00613B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13B15" w:rsidRPr="00613B15">
              <w:rPr>
                <w:rFonts w:ascii="Arial" w:hAnsi="Arial" w:cs="Arial"/>
                <w:sz w:val="18"/>
                <w:szCs w:val="18"/>
              </w:rPr>
              <w:t>Revisão de processos de armazenamento e ativação de novas estratégias de</w:t>
            </w:r>
            <w:r w:rsidR="00613B15" w:rsidRPr="00613B1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13B15" w:rsidRPr="00613B15">
              <w:rPr>
                <w:rFonts w:ascii="Arial" w:hAnsi="Arial" w:cs="Arial"/>
                <w:sz w:val="18"/>
                <w:szCs w:val="18"/>
              </w:rPr>
              <w:t>Armazenamento. E configurações dos processos de ajustes de inventário de WM</w:t>
            </w:r>
            <w:r w:rsidR="00613B15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2408D46" w14:textId="77777777" w:rsidR="00613B15" w:rsidRDefault="00613B15" w:rsidP="00613B15">
            <w:pPr>
              <w:rPr>
                <w:rFonts w:ascii="Arial" w:hAnsi="Arial" w:cs="Arial"/>
                <w:sz w:val="18"/>
                <w:szCs w:val="18"/>
              </w:rPr>
            </w:pPr>
          </w:p>
          <w:p w14:paraId="04D816B3" w14:textId="0950D639" w:rsidR="005C4322" w:rsidRPr="005C4322" w:rsidRDefault="005C4322" w:rsidP="005C4322">
            <w:pPr>
              <w:rPr>
                <w:rFonts w:ascii="Arial" w:hAnsi="Arial" w:cs="Arial"/>
                <w:sz w:val="18"/>
                <w:szCs w:val="18"/>
              </w:rPr>
            </w:pPr>
            <w:r w:rsidRPr="005C4322">
              <w:rPr>
                <w:rFonts w:ascii="Arial" w:hAnsi="Arial" w:cs="Arial"/>
                <w:b/>
                <w:bCs/>
                <w:sz w:val="18"/>
                <w:szCs w:val="18"/>
              </w:rPr>
              <w:t>PHILIPS DO BRASIL LTDA</w:t>
            </w:r>
          </w:p>
          <w:p w14:paraId="39CD7288" w14:textId="0F2FFB76" w:rsidR="00613B15" w:rsidRDefault="00613B15" w:rsidP="00613B15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BF13F8">
              <w:rPr>
                <w:rFonts w:ascii="Arial" w:hAnsi="Arial" w:cs="Arial"/>
                <w:sz w:val="18"/>
                <w:szCs w:val="18"/>
              </w:rPr>
              <w:t xml:space="preserve">Cargo: </w:t>
            </w:r>
            <w:r w:rsidR="005C4322" w:rsidRPr="005C4322">
              <w:rPr>
                <w:rFonts w:ascii="Arial" w:hAnsi="Arial" w:cs="Arial"/>
                <w:sz w:val="18"/>
                <w:szCs w:val="18"/>
              </w:rPr>
              <w:t>Funcional MM / WM</w:t>
            </w:r>
          </w:p>
          <w:p w14:paraId="764CEACD" w14:textId="77777777" w:rsidR="005C4322" w:rsidRDefault="00613B15" w:rsidP="005C4322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r w:rsidR="005C4322" w:rsidRPr="005C4322">
              <w:rPr>
                <w:rFonts w:ascii="Arial" w:hAnsi="Arial" w:cs="Arial"/>
                <w:sz w:val="18"/>
                <w:szCs w:val="18"/>
              </w:rPr>
              <w:t xml:space="preserve">Ago./ 2008 à </w:t>
            </w:r>
            <w:proofErr w:type="gramStart"/>
            <w:r w:rsidR="005C4322" w:rsidRPr="005C4322">
              <w:rPr>
                <w:rFonts w:ascii="Arial" w:hAnsi="Arial" w:cs="Arial"/>
                <w:sz w:val="18"/>
                <w:szCs w:val="18"/>
              </w:rPr>
              <w:t>Abr.</w:t>
            </w:r>
            <w:proofErr w:type="gramEnd"/>
            <w:r w:rsidR="005C4322" w:rsidRPr="005C4322">
              <w:rPr>
                <w:rFonts w:ascii="Arial" w:hAnsi="Arial" w:cs="Arial"/>
                <w:sz w:val="18"/>
                <w:szCs w:val="18"/>
              </w:rPr>
              <w:t xml:space="preserve"> / 2009</w:t>
            </w:r>
          </w:p>
          <w:p w14:paraId="6DB7150B" w14:textId="77777777" w:rsidR="00613B15" w:rsidRDefault="00613B15" w:rsidP="005C4322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5C4322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5C4322" w:rsidRPr="005C4322">
              <w:rPr>
                <w:rFonts w:ascii="Arial" w:hAnsi="Arial" w:cs="Arial"/>
                <w:sz w:val="18"/>
                <w:szCs w:val="18"/>
              </w:rPr>
              <w:t xml:space="preserve">Atuando como Team </w:t>
            </w:r>
            <w:proofErr w:type="spellStart"/>
            <w:r w:rsidR="005C4322" w:rsidRPr="005C4322">
              <w:rPr>
                <w:rFonts w:ascii="Arial" w:hAnsi="Arial" w:cs="Arial"/>
                <w:sz w:val="18"/>
                <w:szCs w:val="18"/>
              </w:rPr>
              <w:t>Leader</w:t>
            </w:r>
            <w:proofErr w:type="spellEnd"/>
            <w:r w:rsidR="005C4322" w:rsidRPr="005C4322">
              <w:rPr>
                <w:rFonts w:ascii="Arial" w:hAnsi="Arial" w:cs="Arial"/>
                <w:sz w:val="18"/>
                <w:szCs w:val="18"/>
              </w:rPr>
              <w:t xml:space="preserve"> na Coordenação de projetos de SPED Fiscal, Contábil e Nota Fiscal</w:t>
            </w:r>
            <w:r w:rsidR="005C4322" w:rsidRPr="005C432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C4322" w:rsidRPr="005C4322">
              <w:rPr>
                <w:rFonts w:ascii="Arial" w:hAnsi="Arial" w:cs="Arial"/>
                <w:sz w:val="18"/>
                <w:szCs w:val="18"/>
              </w:rPr>
              <w:t xml:space="preserve">Eletrônica NF-e. com interfaces do Software Fiscal SYNCHRO, Atuando na frente </w:t>
            </w:r>
            <w:proofErr w:type="gramStart"/>
            <w:r w:rsidR="005C4322" w:rsidRPr="005C4322">
              <w:rPr>
                <w:rFonts w:ascii="Arial" w:hAnsi="Arial" w:cs="Arial"/>
                <w:sz w:val="18"/>
                <w:szCs w:val="18"/>
              </w:rPr>
              <w:t>de Logística</w:t>
            </w:r>
            <w:proofErr w:type="gramEnd"/>
            <w:r w:rsidR="005C4322" w:rsidRPr="005C4322">
              <w:rPr>
                <w:rFonts w:ascii="Arial" w:hAnsi="Arial" w:cs="Arial"/>
                <w:sz w:val="18"/>
                <w:szCs w:val="18"/>
              </w:rPr>
              <w:t>,</w:t>
            </w:r>
            <w:r w:rsidR="005C4322" w:rsidRPr="005C432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C4322" w:rsidRPr="005C4322">
              <w:rPr>
                <w:rFonts w:ascii="Arial" w:hAnsi="Arial" w:cs="Arial"/>
                <w:sz w:val="18"/>
                <w:szCs w:val="18"/>
              </w:rPr>
              <w:t>efetuando a implementação da NF-e Solução da SAP (GRC) na versão 6.0 ECC.</w:t>
            </w:r>
          </w:p>
          <w:p w14:paraId="03E6389A" w14:textId="77777777" w:rsidR="005C4322" w:rsidRDefault="005C4322" w:rsidP="005C432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F1A843B" w14:textId="4FA2D21A" w:rsidR="005D13D0" w:rsidRPr="005D13D0" w:rsidRDefault="005D13D0" w:rsidP="005D13D0">
            <w:pPr>
              <w:rPr>
                <w:rFonts w:ascii="Arial" w:hAnsi="Arial" w:cs="Arial"/>
                <w:sz w:val="18"/>
                <w:szCs w:val="18"/>
              </w:rPr>
            </w:pPr>
            <w:r w:rsidRPr="005D13D0">
              <w:rPr>
                <w:rFonts w:ascii="Arial" w:hAnsi="Arial" w:cs="Arial"/>
                <w:b/>
                <w:bCs/>
                <w:sz w:val="18"/>
                <w:szCs w:val="18"/>
              </w:rPr>
              <w:t>MELHORAMENTOS PAPÉIS</w:t>
            </w:r>
          </w:p>
          <w:p w14:paraId="13A3DC39" w14:textId="78542FCF" w:rsidR="005C4322" w:rsidRPr="005D13D0" w:rsidRDefault="005C4322" w:rsidP="005C4322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D13D0">
              <w:rPr>
                <w:rFonts w:ascii="Arial" w:hAnsi="Arial" w:cs="Arial"/>
                <w:sz w:val="18"/>
                <w:szCs w:val="18"/>
                <w:lang w:val="en-US"/>
              </w:rPr>
              <w:t xml:space="preserve">Cargo: </w:t>
            </w:r>
            <w:r w:rsidR="005D13D0" w:rsidRPr="005D13D0">
              <w:rPr>
                <w:rFonts w:ascii="Arial" w:hAnsi="Arial" w:cs="Arial"/>
                <w:sz w:val="18"/>
                <w:szCs w:val="18"/>
                <w:lang w:val="en-US"/>
              </w:rPr>
              <w:t>PMO – Project Manager Office</w:t>
            </w:r>
          </w:p>
          <w:p w14:paraId="650A7916" w14:textId="77777777" w:rsidR="005D13D0" w:rsidRDefault="005C4322" w:rsidP="005D13D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r w:rsidR="005D13D0" w:rsidRPr="005D13D0">
              <w:rPr>
                <w:rFonts w:ascii="Arial" w:hAnsi="Arial" w:cs="Arial"/>
                <w:sz w:val="18"/>
                <w:szCs w:val="18"/>
              </w:rPr>
              <w:t xml:space="preserve">Mar. / 2008 à </w:t>
            </w:r>
            <w:proofErr w:type="gramStart"/>
            <w:r w:rsidR="005D13D0" w:rsidRPr="005D13D0">
              <w:rPr>
                <w:rFonts w:ascii="Arial" w:hAnsi="Arial" w:cs="Arial"/>
                <w:sz w:val="18"/>
                <w:szCs w:val="18"/>
              </w:rPr>
              <w:t>Ago.</w:t>
            </w:r>
            <w:proofErr w:type="gramEnd"/>
            <w:r w:rsidR="005D13D0" w:rsidRPr="005D13D0">
              <w:rPr>
                <w:rFonts w:ascii="Arial" w:hAnsi="Arial" w:cs="Arial"/>
                <w:sz w:val="18"/>
                <w:szCs w:val="18"/>
              </w:rPr>
              <w:t>/ 2008</w:t>
            </w:r>
          </w:p>
          <w:p w14:paraId="63A78607" w14:textId="77777777" w:rsidR="005C4322" w:rsidRDefault="005C4322" w:rsidP="005D13D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5D13D0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5D13D0" w:rsidRPr="005D13D0">
              <w:rPr>
                <w:rFonts w:ascii="Arial" w:hAnsi="Arial" w:cs="Arial"/>
                <w:sz w:val="18"/>
                <w:szCs w:val="18"/>
              </w:rPr>
              <w:t>Implementação SAP v.6.0 ECC, bem como no desenho da aplicação de novas funcionalidades,</w:t>
            </w:r>
            <w:r w:rsidR="005D13D0" w:rsidRPr="005D13D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D13D0" w:rsidRPr="005D13D0">
              <w:rPr>
                <w:rFonts w:ascii="Arial" w:hAnsi="Arial" w:cs="Arial"/>
                <w:sz w:val="18"/>
                <w:szCs w:val="18"/>
              </w:rPr>
              <w:t xml:space="preserve">com a implementação do SPED e do Software fiscal </w:t>
            </w:r>
            <w:proofErr w:type="spellStart"/>
            <w:r w:rsidR="005D13D0" w:rsidRPr="005D13D0">
              <w:rPr>
                <w:rFonts w:ascii="Arial" w:hAnsi="Arial" w:cs="Arial"/>
                <w:sz w:val="18"/>
                <w:szCs w:val="18"/>
              </w:rPr>
              <w:t>MasterSAF</w:t>
            </w:r>
            <w:proofErr w:type="spellEnd"/>
            <w:r w:rsidR="005D13D0" w:rsidRPr="005D13D0">
              <w:rPr>
                <w:rFonts w:ascii="Arial" w:hAnsi="Arial" w:cs="Arial"/>
                <w:sz w:val="18"/>
                <w:szCs w:val="18"/>
              </w:rPr>
              <w:t>. Atuando na frente de logística</w:t>
            </w:r>
            <w:r w:rsidR="005D13D0" w:rsidRPr="005D13D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D13D0" w:rsidRPr="005D13D0">
              <w:rPr>
                <w:rFonts w:ascii="Arial" w:hAnsi="Arial" w:cs="Arial"/>
                <w:sz w:val="18"/>
                <w:szCs w:val="18"/>
              </w:rPr>
              <w:t>com os Módulos MM e WM nas validações e testes</w:t>
            </w:r>
            <w:r w:rsidR="005D13D0" w:rsidRPr="005D13D0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EAFD908" w14:textId="77777777" w:rsidR="005D13D0" w:rsidRDefault="005D13D0" w:rsidP="005D13D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F87B1E" w14:textId="175E6CFF" w:rsidR="00E72548" w:rsidRPr="00E72548" w:rsidRDefault="00E72548" w:rsidP="00E7254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72548">
              <w:rPr>
                <w:rFonts w:ascii="Arial" w:hAnsi="Arial" w:cs="Arial"/>
                <w:b/>
                <w:bCs/>
                <w:sz w:val="18"/>
                <w:szCs w:val="18"/>
              </w:rPr>
              <w:t>EDS – GENERAL MOTORS</w:t>
            </w:r>
          </w:p>
          <w:p w14:paraId="39CA91AF" w14:textId="661D073C" w:rsidR="005D13D0" w:rsidRPr="005D13D0" w:rsidRDefault="005D13D0" w:rsidP="005D13D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D13D0">
              <w:rPr>
                <w:rFonts w:ascii="Arial" w:hAnsi="Arial" w:cs="Arial"/>
                <w:sz w:val="18"/>
                <w:szCs w:val="18"/>
                <w:lang w:val="en-US"/>
              </w:rPr>
              <w:t xml:space="preserve">Cargo: </w:t>
            </w:r>
            <w:proofErr w:type="spellStart"/>
            <w:r w:rsidR="00E72548" w:rsidRPr="00E72548">
              <w:rPr>
                <w:rFonts w:ascii="Arial" w:hAnsi="Arial" w:cs="Arial"/>
                <w:sz w:val="18"/>
                <w:szCs w:val="18"/>
                <w:lang w:val="en-US"/>
              </w:rPr>
              <w:t>Funcional</w:t>
            </w:r>
            <w:proofErr w:type="spellEnd"/>
            <w:r w:rsidR="00E72548" w:rsidRPr="00E72548">
              <w:rPr>
                <w:rFonts w:ascii="Arial" w:hAnsi="Arial" w:cs="Arial"/>
                <w:sz w:val="18"/>
                <w:szCs w:val="18"/>
                <w:lang w:val="en-US"/>
              </w:rPr>
              <w:t xml:space="preserve"> MM / WM</w:t>
            </w:r>
          </w:p>
          <w:p w14:paraId="4C82C0CE" w14:textId="77777777" w:rsidR="00E72548" w:rsidRDefault="005D13D0" w:rsidP="00E72548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proofErr w:type="gramStart"/>
            <w:r w:rsidR="00E72548" w:rsidRPr="00E72548">
              <w:rPr>
                <w:rFonts w:ascii="Arial" w:hAnsi="Arial" w:cs="Arial"/>
                <w:sz w:val="18"/>
                <w:szCs w:val="18"/>
              </w:rPr>
              <w:t>Ago.</w:t>
            </w:r>
            <w:proofErr w:type="gramEnd"/>
            <w:r w:rsidR="00E72548" w:rsidRPr="00E72548">
              <w:rPr>
                <w:rFonts w:ascii="Arial" w:hAnsi="Arial" w:cs="Arial"/>
                <w:sz w:val="18"/>
                <w:szCs w:val="18"/>
              </w:rPr>
              <w:t>/2007 à Marc./ 2008</w:t>
            </w:r>
          </w:p>
          <w:p w14:paraId="74BEC477" w14:textId="77777777" w:rsidR="005D13D0" w:rsidRDefault="005D13D0" w:rsidP="00E72548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E72548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E72548" w:rsidRPr="00E72548">
              <w:rPr>
                <w:rFonts w:ascii="Arial" w:hAnsi="Arial" w:cs="Arial"/>
                <w:sz w:val="18"/>
                <w:szCs w:val="18"/>
              </w:rPr>
              <w:t>Atuando no desenho e Solução do projeto de Reconversão Monetária para GM Venezuelana e</w:t>
            </w:r>
            <w:r w:rsidR="00E72548" w:rsidRPr="00E725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72548" w:rsidRPr="00E72548">
              <w:rPr>
                <w:rFonts w:ascii="Arial" w:hAnsi="Arial" w:cs="Arial"/>
                <w:sz w:val="18"/>
                <w:szCs w:val="18"/>
              </w:rPr>
              <w:t>no Projeto Melhorias GM América Latina Brasil, Argentina; desenvolvimento de especificações</w:t>
            </w:r>
            <w:r w:rsidR="00E72548" w:rsidRPr="00E725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72548" w:rsidRPr="00E72548">
              <w:rPr>
                <w:rFonts w:ascii="Arial" w:hAnsi="Arial" w:cs="Arial"/>
                <w:sz w:val="18"/>
                <w:szCs w:val="18"/>
              </w:rPr>
              <w:t>Funcionais, parametrizações e testes unitários e integrados.</w:t>
            </w:r>
          </w:p>
          <w:p w14:paraId="171C0C26" w14:textId="77777777" w:rsidR="00E72548" w:rsidRDefault="00E72548" w:rsidP="00E72548">
            <w:pPr>
              <w:rPr>
                <w:rFonts w:ascii="Arial" w:hAnsi="Arial" w:cs="Arial"/>
                <w:sz w:val="18"/>
                <w:szCs w:val="18"/>
              </w:rPr>
            </w:pPr>
          </w:p>
          <w:p w14:paraId="0C44971E" w14:textId="1403CD4D" w:rsidR="005C24FB" w:rsidRPr="005C24FB" w:rsidRDefault="005C24FB" w:rsidP="005C24F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C24FB">
              <w:rPr>
                <w:rFonts w:ascii="Arial" w:hAnsi="Arial" w:cs="Arial"/>
                <w:b/>
                <w:bCs/>
                <w:sz w:val="18"/>
                <w:szCs w:val="18"/>
              </w:rPr>
              <w:t>BAYER CROPSCIENSE BRASIL</w:t>
            </w:r>
          </w:p>
          <w:p w14:paraId="49ACC6C5" w14:textId="77777777" w:rsidR="005C24FB" w:rsidRPr="005C24FB" w:rsidRDefault="00E72548" w:rsidP="00E72548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5D13D0">
              <w:rPr>
                <w:rFonts w:ascii="Arial" w:hAnsi="Arial" w:cs="Arial"/>
                <w:sz w:val="18"/>
                <w:szCs w:val="18"/>
                <w:lang w:val="en-US"/>
              </w:rPr>
              <w:t xml:space="preserve">Cargo: </w:t>
            </w:r>
            <w:r w:rsidR="005C24FB" w:rsidRPr="005C24FB">
              <w:rPr>
                <w:rFonts w:ascii="Arial" w:hAnsi="Arial" w:cs="Arial"/>
                <w:sz w:val="18"/>
                <w:szCs w:val="18"/>
                <w:lang w:val="en-US"/>
              </w:rPr>
              <w:t>PMO – Project Manager Office</w:t>
            </w:r>
          </w:p>
          <w:p w14:paraId="653401FA" w14:textId="021062D9" w:rsidR="00E72548" w:rsidRDefault="00E72548" w:rsidP="00E72548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r w:rsidR="005C24FB" w:rsidRPr="005C24FB">
              <w:rPr>
                <w:rFonts w:ascii="Arial" w:hAnsi="Arial" w:cs="Arial"/>
                <w:sz w:val="18"/>
                <w:szCs w:val="18"/>
              </w:rPr>
              <w:t xml:space="preserve">Fev. /2007 à </w:t>
            </w:r>
            <w:proofErr w:type="gramStart"/>
            <w:r w:rsidR="005C24FB" w:rsidRPr="005C24FB">
              <w:rPr>
                <w:rFonts w:ascii="Arial" w:hAnsi="Arial" w:cs="Arial"/>
                <w:sz w:val="18"/>
                <w:szCs w:val="18"/>
              </w:rPr>
              <w:t>Ago.</w:t>
            </w:r>
            <w:proofErr w:type="gramEnd"/>
            <w:r w:rsidR="005C24FB" w:rsidRPr="005C24FB">
              <w:rPr>
                <w:rFonts w:ascii="Arial" w:hAnsi="Arial" w:cs="Arial"/>
                <w:sz w:val="18"/>
                <w:szCs w:val="18"/>
              </w:rPr>
              <w:t>/ 2007</w:t>
            </w:r>
          </w:p>
          <w:p w14:paraId="173CB6CE" w14:textId="6B6142CA" w:rsidR="00E72548" w:rsidRPr="005C24FB" w:rsidRDefault="00E72548" w:rsidP="005C24FB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E72548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5C24FB" w:rsidRPr="005C24FB">
              <w:rPr>
                <w:rFonts w:ascii="Arial" w:hAnsi="Arial" w:cs="Arial"/>
                <w:sz w:val="18"/>
                <w:szCs w:val="18"/>
              </w:rPr>
              <w:t>Atuando na gerência de projetos internos diversos, efetuando configurações complexa e</w:t>
            </w:r>
            <w:r w:rsidR="005C24F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C24FB" w:rsidRPr="005C24FB">
              <w:rPr>
                <w:rFonts w:ascii="Arial" w:hAnsi="Arial" w:cs="Arial"/>
                <w:sz w:val="18"/>
                <w:szCs w:val="18"/>
              </w:rPr>
              <w:t>específicas dos módulos de MM/WM. Atuando em melhorias de processos, desenvolvimento</w:t>
            </w:r>
            <w:r w:rsidR="005C24F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C24FB" w:rsidRPr="005C24FB">
              <w:rPr>
                <w:rFonts w:ascii="Arial" w:hAnsi="Arial" w:cs="Arial"/>
                <w:sz w:val="18"/>
                <w:szCs w:val="18"/>
              </w:rPr>
              <w:t>de novas funcionalidades, e desenho de especificações funcionais e Técnicas</w:t>
            </w:r>
            <w:r w:rsidR="005C24FB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6903B6A" w14:textId="77777777" w:rsidR="00E72548" w:rsidRDefault="00E72548" w:rsidP="00E7254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D5B3D25" w14:textId="3301E065" w:rsidR="00E721A7" w:rsidRPr="00E721A7" w:rsidRDefault="00E721A7" w:rsidP="00E721A7">
            <w:pPr>
              <w:rPr>
                <w:rFonts w:ascii="Arial" w:hAnsi="Arial" w:cs="Arial"/>
                <w:sz w:val="18"/>
                <w:szCs w:val="18"/>
              </w:rPr>
            </w:pPr>
            <w:r w:rsidRPr="00E721A7">
              <w:rPr>
                <w:rFonts w:ascii="Arial" w:hAnsi="Arial" w:cs="Arial"/>
                <w:b/>
                <w:bCs/>
                <w:sz w:val="18"/>
                <w:szCs w:val="18"/>
              </w:rPr>
              <w:t>GRUPO JACTO MÁQUINAS AGRÍCOLAS</w:t>
            </w:r>
          </w:p>
          <w:p w14:paraId="67B55103" w14:textId="77777777" w:rsidR="00E721A7" w:rsidRPr="00E721A7" w:rsidRDefault="005C24FB" w:rsidP="005C24FB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5D13D0">
              <w:rPr>
                <w:rFonts w:ascii="Arial" w:hAnsi="Arial" w:cs="Arial"/>
                <w:sz w:val="18"/>
                <w:szCs w:val="18"/>
                <w:lang w:val="en-US"/>
              </w:rPr>
              <w:t xml:space="preserve">Cargo: </w:t>
            </w:r>
            <w:proofErr w:type="spellStart"/>
            <w:r w:rsidR="00E721A7" w:rsidRPr="00E721A7">
              <w:rPr>
                <w:rFonts w:ascii="Arial" w:hAnsi="Arial" w:cs="Arial"/>
                <w:sz w:val="18"/>
                <w:szCs w:val="18"/>
                <w:lang w:val="en-US"/>
              </w:rPr>
              <w:t>Funcional</w:t>
            </w:r>
            <w:proofErr w:type="spellEnd"/>
            <w:r w:rsidR="00E721A7" w:rsidRPr="00E721A7">
              <w:rPr>
                <w:rFonts w:ascii="Arial" w:hAnsi="Arial" w:cs="Arial"/>
                <w:sz w:val="18"/>
                <w:szCs w:val="18"/>
                <w:lang w:val="en-US"/>
              </w:rPr>
              <w:t xml:space="preserve"> - MM / WM</w:t>
            </w:r>
          </w:p>
          <w:p w14:paraId="48DD09B8" w14:textId="043105BA" w:rsidR="005C24FB" w:rsidRDefault="005C24FB" w:rsidP="005C24FB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CB1F12">
              <w:rPr>
                <w:rFonts w:ascii="Arial" w:hAnsi="Arial" w:cs="Arial"/>
                <w:sz w:val="18"/>
                <w:szCs w:val="18"/>
              </w:rPr>
              <w:t xml:space="preserve">Período: </w:t>
            </w:r>
            <w:r w:rsidR="00E721A7" w:rsidRPr="00E721A7">
              <w:rPr>
                <w:rFonts w:ascii="Arial" w:hAnsi="Arial" w:cs="Arial"/>
                <w:sz w:val="18"/>
                <w:szCs w:val="18"/>
              </w:rPr>
              <w:t xml:space="preserve">Marc./2006 à </w:t>
            </w:r>
            <w:proofErr w:type="gramStart"/>
            <w:r w:rsidR="00E721A7" w:rsidRPr="00E721A7">
              <w:rPr>
                <w:rFonts w:ascii="Arial" w:hAnsi="Arial" w:cs="Arial"/>
                <w:sz w:val="18"/>
                <w:szCs w:val="18"/>
              </w:rPr>
              <w:t>Jan.</w:t>
            </w:r>
            <w:proofErr w:type="gramEnd"/>
            <w:r w:rsidR="00E721A7" w:rsidRPr="00E721A7">
              <w:rPr>
                <w:rFonts w:ascii="Arial" w:hAnsi="Arial" w:cs="Arial"/>
                <w:sz w:val="18"/>
                <w:szCs w:val="18"/>
              </w:rPr>
              <w:t xml:space="preserve"> / 2007</w:t>
            </w:r>
          </w:p>
          <w:p w14:paraId="62CAAD1C" w14:textId="4CC7C913" w:rsidR="005C24FB" w:rsidRPr="00E721A7" w:rsidRDefault="005C24FB" w:rsidP="00E721A7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18"/>
              </w:rPr>
            </w:pPr>
            <w:r w:rsidRPr="00E72548">
              <w:rPr>
                <w:rFonts w:ascii="Arial" w:hAnsi="Arial" w:cs="Arial"/>
                <w:sz w:val="18"/>
                <w:szCs w:val="18"/>
              </w:rPr>
              <w:t xml:space="preserve">Atividades: </w:t>
            </w:r>
            <w:r w:rsidR="00E721A7" w:rsidRPr="00E721A7">
              <w:rPr>
                <w:rFonts w:ascii="Arial" w:hAnsi="Arial" w:cs="Arial"/>
                <w:sz w:val="18"/>
                <w:szCs w:val="18"/>
              </w:rPr>
              <w:t>Atuando como Líder Técnico na Implantação de projetos da Versão 6.0 ECC, bem como no</w:t>
            </w:r>
            <w:r w:rsidR="00E721A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721A7" w:rsidRPr="00E721A7">
              <w:rPr>
                <w:rFonts w:ascii="Arial" w:hAnsi="Arial" w:cs="Arial"/>
                <w:sz w:val="18"/>
                <w:szCs w:val="18"/>
              </w:rPr>
              <w:t>desenho da aplicação de novas funcionalidades, com a implementação do SPED e do Software</w:t>
            </w:r>
            <w:r w:rsidR="00E721A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721A7" w:rsidRPr="00E721A7">
              <w:rPr>
                <w:rFonts w:ascii="Arial" w:hAnsi="Arial" w:cs="Arial"/>
                <w:sz w:val="18"/>
                <w:szCs w:val="18"/>
              </w:rPr>
              <w:t xml:space="preserve">fiscal </w:t>
            </w:r>
            <w:proofErr w:type="spellStart"/>
            <w:r w:rsidR="00E721A7" w:rsidRPr="00E721A7">
              <w:rPr>
                <w:rFonts w:ascii="Arial" w:hAnsi="Arial" w:cs="Arial"/>
                <w:sz w:val="18"/>
                <w:szCs w:val="18"/>
              </w:rPr>
              <w:t>MasterSAF</w:t>
            </w:r>
            <w:proofErr w:type="spellEnd"/>
            <w:r w:rsidR="00E721A7" w:rsidRPr="00E721A7">
              <w:rPr>
                <w:rFonts w:ascii="Arial" w:hAnsi="Arial" w:cs="Arial"/>
                <w:sz w:val="18"/>
                <w:szCs w:val="18"/>
              </w:rPr>
              <w:t>. Atuando nos desenhos de processos de integração.com o SAP.</w:t>
            </w:r>
          </w:p>
          <w:p w14:paraId="5066AE01" w14:textId="4F2B8F74" w:rsidR="005C24FB" w:rsidRPr="00E72548" w:rsidRDefault="005C24FB" w:rsidP="00E7254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5389" w:rsidRPr="007118F9" w14:paraId="55252BD7" w14:textId="77777777" w:rsidTr="00E83EB4">
        <w:trPr>
          <w:trHeight w:val="308"/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911025" w14:textId="77777777" w:rsidR="00055389" w:rsidRPr="00367200" w:rsidRDefault="000241F9" w:rsidP="00E83EB4">
            <w:pPr>
              <w:jc w:val="center"/>
              <w:rPr>
                <w:rFonts w:ascii="Arial" w:eastAsia="Arial Unicode MS" w:hAnsi="Arial" w:cs="Arial"/>
                <w:color w:val="000000" w:themeColor="text1"/>
              </w:rPr>
            </w:pPr>
            <w:r w:rsidRPr="00367200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 xml:space="preserve">Referências </w:t>
            </w:r>
          </w:p>
        </w:tc>
      </w:tr>
      <w:tr w:rsidR="00055389" w:rsidRPr="00011B36" w14:paraId="0A716C2F" w14:textId="77777777" w:rsidTr="001B74A0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0FAD20" w14:textId="04E843F4" w:rsidR="00040EC7" w:rsidRPr="00011B36" w:rsidRDefault="00775DD2" w:rsidP="00583676">
            <w:pPr>
              <w:pStyle w:val="NormalWeb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11B3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="00583676">
              <w:rPr>
                <w:rFonts w:ascii="Arial" w:hAnsi="Arial" w:cs="Arial"/>
                <w:sz w:val="18"/>
                <w:szCs w:val="18"/>
                <w:lang w:val="en-GB"/>
              </w:rPr>
              <w:t>N/A</w:t>
            </w:r>
            <w:r w:rsidR="00011B36"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  <w:r w:rsidR="00040EC7" w:rsidRPr="00011B3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</w:tr>
      <w:tr w:rsidR="00E83EB4" w:rsidRPr="007118F9" w14:paraId="65FAC5FC" w14:textId="77777777" w:rsidTr="001B74A0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500C75" w14:textId="77777777" w:rsidR="00E83EB4" w:rsidRPr="007118F9" w:rsidRDefault="000241F9" w:rsidP="00E83EB4">
            <w:pPr>
              <w:pStyle w:val="NormalWeb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</w:rPr>
              <w:t>Formação, Cursos e Certificações</w:t>
            </w:r>
          </w:p>
        </w:tc>
      </w:tr>
      <w:tr w:rsidR="00E83EB4" w:rsidRPr="00633245" w14:paraId="447DD8DB" w14:textId="77777777" w:rsidTr="001B74A0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3FF4CE" w14:textId="77777777" w:rsidR="006F5B73" w:rsidRDefault="006F5B73" w:rsidP="006F5B73">
            <w:pPr>
              <w:tabs>
                <w:tab w:val="left" w:pos="300"/>
              </w:tabs>
              <w:rPr>
                <w:rFonts w:ascii="Tahoma" w:hAnsi="Tahoma" w:cs="Tahoma"/>
                <w:bCs/>
                <w:sz w:val="18"/>
                <w:szCs w:val="18"/>
              </w:rPr>
            </w:pPr>
          </w:p>
          <w:p w14:paraId="36CCA9B8" w14:textId="35CE556F" w:rsidR="00C9138B" w:rsidRPr="00FC751E" w:rsidRDefault="00A47069" w:rsidP="00A47069">
            <w:pPr>
              <w:pStyle w:val="ListParagraph"/>
              <w:numPr>
                <w:ilvl w:val="0"/>
                <w:numId w:val="1"/>
              </w:numPr>
              <w:tabs>
                <w:tab w:val="left" w:pos="300"/>
              </w:tabs>
              <w:rPr>
                <w:rFonts w:ascii="Arial" w:hAnsi="Arial" w:cs="Arial"/>
                <w:sz w:val="18"/>
                <w:szCs w:val="18"/>
              </w:rPr>
            </w:pPr>
            <w:r w:rsidRPr="00FC751E">
              <w:rPr>
                <w:rFonts w:ascii="Arial" w:hAnsi="Arial" w:cs="Arial"/>
                <w:sz w:val="18"/>
                <w:szCs w:val="18"/>
              </w:rPr>
              <w:t xml:space="preserve">Bacharel em </w:t>
            </w:r>
            <w:r w:rsidR="00633245">
              <w:rPr>
                <w:rFonts w:ascii="Arial" w:hAnsi="Arial" w:cs="Arial"/>
                <w:sz w:val="18"/>
                <w:szCs w:val="18"/>
              </w:rPr>
              <w:t>Ciências da Computação</w:t>
            </w:r>
            <w:r w:rsidRPr="00FC751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9F3AE97" w14:textId="41CED265" w:rsidR="00A47069" w:rsidRPr="00633245" w:rsidRDefault="00633245" w:rsidP="00633245">
            <w:pPr>
              <w:pStyle w:val="ListParagraph"/>
              <w:numPr>
                <w:ilvl w:val="0"/>
                <w:numId w:val="1"/>
              </w:numPr>
              <w:tabs>
                <w:tab w:val="left" w:pos="300"/>
              </w:tabs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33245">
              <w:rPr>
                <w:rFonts w:ascii="Arial" w:hAnsi="Arial" w:cs="Arial"/>
                <w:sz w:val="18"/>
                <w:szCs w:val="18"/>
                <w:lang w:val="en-US"/>
              </w:rPr>
              <w:t>PMP / PMBOOK – Project Management Professional - v.2016 ITIL Foundations v.3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633245">
              <w:rPr>
                <w:rFonts w:ascii="Arial" w:hAnsi="Arial" w:cs="Arial"/>
                <w:sz w:val="18"/>
                <w:szCs w:val="18"/>
                <w:lang w:val="en-US"/>
              </w:rPr>
              <w:t>– Certificate</w:t>
            </w:r>
          </w:p>
        </w:tc>
      </w:tr>
      <w:tr w:rsidR="00E83EB4" w:rsidRPr="007118F9" w14:paraId="1A336808" w14:textId="77777777" w:rsidTr="00E83EB4">
        <w:trPr>
          <w:trHeight w:val="227"/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F52905" w14:textId="77777777" w:rsidR="00E83EB4" w:rsidRPr="00AB6E97" w:rsidRDefault="002441B8" w:rsidP="00E83E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41B8">
              <w:rPr>
                <w:rFonts w:ascii="Arial" w:hAnsi="Arial" w:cs="Arial"/>
                <w:b/>
              </w:rPr>
              <w:t>Parecer da Entrevista (Obrigatório)</w:t>
            </w:r>
          </w:p>
        </w:tc>
      </w:tr>
      <w:tr w:rsidR="00E83EB4" w:rsidRPr="002441B8" w14:paraId="01686558" w14:textId="77777777" w:rsidTr="001C0E63">
        <w:trPr>
          <w:trHeight w:val="1196"/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07D44E" w14:textId="41A6BCEE" w:rsidR="007F15A3" w:rsidRPr="007F15A3" w:rsidRDefault="000925E4" w:rsidP="00E24AD4">
            <w:pPr>
              <w:jc w:val="both"/>
              <w:rPr>
                <w:rFonts w:ascii="Tahoma" w:eastAsia="Tahoma" w:hAnsi="Tahoma" w:cs="Tahoma"/>
                <w:bCs/>
                <w:sz w:val="18"/>
                <w:szCs w:val="18"/>
              </w:rPr>
            </w:pPr>
            <w:r w:rsidRPr="000925E4">
              <w:rPr>
                <w:rFonts w:ascii="Arial" w:hAnsi="Arial" w:cs="Arial"/>
                <w:sz w:val="18"/>
                <w:szCs w:val="18"/>
              </w:rPr>
              <w:t xml:space="preserve">Profissional com mais de </w:t>
            </w:r>
            <w:r w:rsidRPr="000925E4">
              <w:rPr>
                <w:rFonts w:ascii="Arial" w:hAnsi="Arial" w:cs="Arial"/>
                <w:b/>
                <w:bCs/>
                <w:sz w:val="18"/>
                <w:szCs w:val="18"/>
              </w:rPr>
              <w:t>27 anos de experiência como SAP MM</w:t>
            </w:r>
            <w:r w:rsidRPr="000925E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0925E4">
              <w:rPr>
                <w:rFonts w:ascii="Arial" w:hAnsi="Arial" w:cs="Arial"/>
                <w:b/>
                <w:bCs/>
                <w:sz w:val="18"/>
                <w:szCs w:val="18"/>
              </w:rPr>
              <w:t>especialmente em implementações SAP S/4HANA (</w:t>
            </w:r>
            <w:proofErr w:type="spellStart"/>
            <w:r w:rsidRPr="000925E4">
              <w:rPr>
                <w:rFonts w:ascii="Arial" w:hAnsi="Arial" w:cs="Arial"/>
                <w:b/>
                <w:bCs/>
                <w:sz w:val="18"/>
                <w:szCs w:val="18"/>
              </w:rPr>
              <w:t>Greenfield</w:t>
            </w:r>
            <w:proofErr w:type="spellEnd"/>
            <w:r w:rsidRPr="000925E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0925E4">
              <w:rPr>
                <w:rFonts w:ascii="Arial" w:hAnsi="Arial" w:cs="Arial"/>
                <w:b/>
                <w:bCs/>
                <w:sz w:val="18"/>
                <w:szCs w:val="18"/>
              </w:rPr>
              <w:t>Brownfield</w:t>
            </w:r>
            <w:proofErr w:type="spellEnd"/>
            <w:r w:rsidRPr="000925E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 </w:t>
            </w:r>
            <w:proofErr w:type="spellStart"/>
            <w:r w:rsidRPr="000925E4">
              <w:rPr>
                <w:rFonts w:ascii="Arial" w:hAnsi="Arial" w:cs="Arial"/>
                <w:b/>
                <w:bCs/>
                <w:sz w:val="18"/>
                <w:szCs w:val="18"/>
              </w:rPr>
              <w:t>Rollouts</w:t>
            </w:r>
            <w:proofErr w:type="spellEnd"/>
            <w:r w:rsidRPr="000925E4"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  <w:r w:rsidRPr="000925E4">
              <w:rPr>
                <w:rFonts w:ascii="Arial" w:hAnsi="Arial" w:cs="Arial"/>
                <w:sz w:val="18"/>
                <w:szCs w:val="18"/>
              </w:rPr>
              <w:t xml:space="preserve"> em ambientes globais e multiculturais. Possui uma sólida formação em i</w:t>
            </w:r>
            <w:r w:rsidRPr="000925E4">
              <w:rPr>
                <w:rFonts w:ascii="Arial" w:hAnsi="Arial" w:cs="Arial"/>
                <w:b/>
                <w:bCs/>
                <w:sz w:val="18"/>
                <w:szCs w:val="18"/>
              </w:rPr>
              <w:t>mplementações internacionais</w:t>
            </w:r>
            <w:r w:rsidRPr="000925E4">
              <w:rPr>
                <w:rFonts w:ascii="Arial" w:hAnsi="Arial" w:cs="Arial"/>
                <w:sz w:val="18"/>
                <w:szCs w:val="18"/>
              </w:rPr>
              <w:t xml:space="preserve"> com projetos no Canadá, EUA, Europa e América Latina, interagindo com equipes globais e estrangeiras. Profissional especialista em Compras e Gestão de Estoques (MM), esteve envolvido em todos os </w:t>
            </w:r>
            <w:r w:rsidRPr="000925E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níveis de </w:t>
            </w:r>
            <w:proofErr w:type="spellStart"/>
            <w:r w:rsidRPr="000925E4">
              <w:rPr>
                <w:rFonts w:ascii="Arial" w:hAnsi="Arial" w:cs="Arial"/>
                <w:b/>
                <w:bCs/>
                <w:sz w:val="18"/>
                <w:szCs w:val="18"/>
              </w:rPr>
              <w:t>Blueprint</w:t>
            </w:r>
            <w:proofErr w:type="spellEnd"/>
            <w:r w:rsidRPr="000925E4">
              <w:rPr>
                <w:rFonts w:ascii="Arial" w:hAnsi="Arial" w:cs="Arial"/>
                <w:b/>
                <w:bCs/>
                <w:sz w:val="18"/>
                <w:szCs w:val="18"/>
              </w:rPr>
              <w:t>, configuração, testes de integração e go-live, além de ter considerável experiência em interfaces WM/EWM</w:t>
            </w:r>
            <w:r w:rsidRPr="000925E4">
              <w:rPr>
                <w:rFonts w:ascii="Arial" w:hAnsi="Arial" w:cs="Arial"/>
                <w:sz w:val="18"/>
                <w:szCs w:val="18"/>
              </w:rPr>
              <w:t xml:space="preserve"> e outros processos logísticos complexos. Atuou em empresas internacionais como Arcelor, Votorantim, PACCAR, LVMH, Braskem, SIKA e Pepsico. Possui inglês fluente, </w:t>
            </w:r>
            <w:r w:rsidRPr="000925E4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perfil sênior, visão de processo de ponta a ponta e alta capacidade de entrega em implementações internacionais de SAP MM</w:t>
            </w:r>
            <w:r w:rsidRPr="000925E4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14:paraId="0EA89B92" w14:textId="1A2E98B5" w:rsidR="00EA3479" w:rsidRDefault="00EA3479"/>
    <w:sectPr w:rsidR="00EA3479">
      <w:pgSz w:w="12240" w:h="15840"/>
      <w:pgMar w:top="719" w:right="900" w:bottom="719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BF2D3" w14:textId="77777777" w:rsidR="00D157EA" w:rsidRDefault="00D157EA" w:rsidP="00CE5090">
      <w:r>
        <w:separator/>
      </w:r>
    </w:p>
  </w:endnote>
  <w:endnote w:type="continuationSeparator" w:id="0">
    <w:p w14:paraId="02816B65" w14:textId="77777777" w:rsidR="00D157EA" w:rsidRDefault="00D157EA" w:rsidP="00CE5090">
      <w:r>
        <w:continuationSeparator/>
      </w:r>
    </w:p>
  </w:endnote>
  <w:endnote w:type="continuationNotice" w:id="1">
    <w:p w14:paraId="711F66CE" w14:textId="77777777" w:rsidR="00D157EA" w:rsidRDefault="00D157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44120" w14:textId="77777777" w:rsidR="00D157EA" w:rsidRDefault="00D157EA" w:rsidP="00CE5090">
      <w:r>
        <w:separator/>
      </w:r>
    </w:p>
  </w:footnote>
  <w:footnote w:type="continuationSeparator" w:id="0">
    <w:p w14:paraId="7375B191" w14:textId="77777777" w:rsidR="00D157EA" w:rsidRDefault="00D157EA" w:rsidP="00CE5090">
      <w:r>
        <w:continuationSeparator/>
      </w:r>
    </w:p>
  </w:footnote>
  <w:footnote w:type="continuationNotice" w:id="1">
    <w:p w14:paraId="369A2A36" w14:textId="77777777" w:rsidR="00D157EA" w:rsidRDefault="00D157E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7F8"/>
    <w:multiLevelType w:val="multilevel"/>
    <w:tmpl w:val="552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1EAD"/>
    <w:multiLevelType w:val="hybridMultilevel"/>
    <w:tmpl w:val="13D89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B5B54"/>
    <w:multiLevelType w:val="multilevel"/>
    <w:tmpl w:val="D3AA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C06A6"/>
    <w:multiLevelType w:val="multilevel"/>
    <w:tmpl w:val="764A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C7FF4"/>
    <w:multiLevelType w:val="multilevel"/>
    <w:tmpl w:val="2B1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54FA4"/>
    <w:multiLevelType w:val="multilevel"/>
    <w:tmpl w:val="219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B242D"/>
    <w:multiLevelType w:val="multilevel"/>
    <w:tmpl w:val="218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11FAF"/>
    <w:multiLevelType w:val="multilevel"/>
    <w:tmpl w:val="7C9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96BDE"/>
    <w:multiLevelType w:val="multilevel"/>
    <w:tmpl w:val="ED2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85C7B"/>
    <w:multiLevelType w:val="multilevel"/>
    <w:tmpl w:val="3EFC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7326A"/>
    <w:multiLevelType w:val="multilevel"/>
    <w:tmpl w:val="99BA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9411B"/>
    <w:multiLevelType w:val="multilevel"/>
    <w:tmpl w:val="FA9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73F74"/>
    <w:multiLevelType w:val="multilevel"/>
    <w:tmpl w:val="1BDA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A722A"/>
    <w:multiLevelType w:val="multilevel"/>
    <w:tmpl w:val="130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74AAB"/>
    <w:multiLevelType w:val="multilevel"/>
    <w:tmpl w:val="80A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239E6"/>
    <w:multiLevelType w:val="multilevel"/>
    <w:tmpl w:val="BBA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322967">
    <w:abstractNumId w:val="1"/>
  </w:num>
  <w:num w:numId="2" w16cid:durableId="500001577">
    <w:abstractNumId w:val="0"/>
  </w:num>
  <w:num w:numId="3" w16cid:durableId="158555">
    <w:abstractNumId w:val="2"/>
  </w:num>
  <w:num w:numId="4" w16cid:durableId="1975719986">
    <w:abstractNumId w:val="6"/>
  </w:num>
  <w:num w:numId="5" w16cid:durableId="2035107699">
    <w:abstractNumId w:val="15"/>
  </w:num>
  <w:num w:numId="6" w16cid:durableId="1236208460">
    <w:abstractNumId w:val="10"/>
  </w:num>
  <w:num w:numId="7" w16cid:durableId="945231952">
    <w:abstractNumId w:val="3"/>
  </w:num>
  <w:num w:numId="8" w16cid:durableId="1886597413">
    <w:abstractNumId w:val="12"/>
  </w:num>
  <w:num w:numId="9" w16cid:durableId="438643862">
    <w:abstractNumId w:val="9"/>
  </w:num>
  <w:num w:numId="10" w16cid:durableId="306709365">
    <w:abstractNumId w:val="5"/>
  </w:num>
  <w:num w:numId="11" w16cid:durableId="1459646736">
    <w:abstractNumId w:val="13"/>
  </w:num>
  <w:num w:numId="12" w16cid:durableId="1376730965">
    <w:abstractNumId w:val="7"/>
  </w:num>
  <w:num w:numId="13" w16cid:durableId="1661155189">
    <w:abstractNumId w:val="11"/>
  </w:num>
  <w:num w:numId="14" w16cid:durableId="1583249386">
    <w:abstractNumId w:val="8"/>
  </w:num>
  <w:num w:numId="15" w16cid:durableId="337536065">
    <w:abstractNumId w:val="4"/>
  </w:num>
  <w:num w:numId="16" w16cid:durableId="1883712885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F3"/>
    <w:rsid w:val="00000B5E"/>
    <w:rsid w:val="00000D9A"/>
    <w:rsid w:val="00002226"/>
    <w:rsid w:val="0000247D"/>
    <w:rsid w:val="00006D22"/>
    <w:rsid w:val="00011B36"/>
    <w:rsid w:val="00011FF1"/>
    <w:rsid w:val="000157DD"/>
    <w:rsid w:val="00015C00"/>
    <w:rsid w:val="00016561"/>
    <w:rsid w:val="00021D60"/>
    <w:rsid w:val="000241F9"/>
    <w:rsid w:val="00025D72"/>
    <w:rsid w:val="00040EC7"/>
    <w:rsid w:val="000412AF"/>
    <w:rsid w:val="0004242E"/>
    <w:rsid w:val="00042B63"/>
    <w:rsid w:val="00053B8A"/>
    <w:rsid w:val="00053EDF"/>
    <w:rsid w:val="00055389"/>
    <w:rsid w:val="00056F92"/>
    <w:rsid w:val="000606E8"/>
    <w:rsid w:val="0006370B"/>
    <w:rsid w:val="00063D0B"/>
    <w:rsid w:val="00064350"/>
    <w:rsid w:val="00071B4D"/>
    <w:rsid w:val="00075530"/>
    <w:rsid w:val="00075D60"/>
    <w:rsid w:val="00077DFC"/>
    <w:rsid w:val="00077E32"/>
    <w:rsid w:val="00082607"/>
    <w:rsid w:val="000828FF"/>
    <w:rsid w:val="00086306"/>
    <w:rsid w:val="000925E4"/>
    <w:rsid w:val="00096471"/>
    <w:rsid w:val="00097363"/>
    <w:rsid w:val="000A1BAB"/>
    <w:rsid w:val="000B0B13"/>
    <w:rsid w:val="000B59EC"/>
    <w:rsid w:val="000B6B1B"/>
    <w:rsid w:val="000B6BCF"/>
    <w:rsid w:val="000B6F35"/>
    <w:rsid w:val="000C037D"/>
    <w:rsid w:val="000C27CB"/>
    <w:rsid w:val="000D3100"/>
    <w:rsid w:val="000E0AA4"/>
    <w:rsid w:val="000E4866"/>
    <w:rsid w:val="000F649A"/>
    <w:rsid w:val="000F6BA8"/>
    <w:rsid w:val="000F7EA7"/>
    <w:rsid w:val="000F7F9E"/>
    <w:rsid w:val="001064DC"/>
    <w:rsid w:val="00110DC9"/>
    <w:rsid w:val="0011322D"/>
    <w:rsid w:val="001159F5"/>
    <w:rsid w:val="00117001"/>
    <w:rsid w:val="00120928"/>
    <w:rsid w:val="00121441"/>
    <w:rsid w:val="00121A25"/>
    <w:rsid w:val="00123B2D"/>
    <w:rsid w:val="00124326"/>
    <w:rsid w:val="00126067"/>
    <w:rsid w:val="00127482"/>
    <w:rsid w:val="00127D6F"/>
    <w:rsid w:val="001330DB"/>
    <w:rsid w:val="001334FD"/>
    <w:rsid w:val="00134960"/>
    <w:rsid w:val="00134B1E"/>
    <w:rsid w:val="00137F15"/>
    <w:rsid w:val="001412B5"/>
    <w:rsid w:val="00144E0E"/>
    <w:rsid w:val="00145371"/>
    <w:rsid w:val="0014561A"/>
    <w:rsid w:val="00145C5B"/>
    <w:rsid w:val="0014612E"/>
    <w:rsid w:val="00146CB2"/>
    <w:rsid w:val="00155F09"/>
    <w:rsid w:val="00161D5D"/>
    <w:rsid w:val="00161E8D"/>
    <w:rsid w:val="00164D62"/>
    <w:rsid w:val="00165C51"/>
    <w:rsid w:val="00167A7E"/>
    <w:rsid w:val="00170911"/>
    <w:rsid w:val="00172F8A"/>
    <w:rsid w:val="0018162C"/>
    <w:rsid w:val="00185160"/>
    <w:rsid w:val="001932C5"/>
    <w:rsid w:val="00194BAD"/>
    <w:rsid w:val="00196333"/>
    <w:rsid w:val="001A079E"/>
    <w:rsid w:val="001A619F"/>
    <w:rsid w:val="001B74A0"/>
    <w:rsid w:val="001B7713"/>
    <w:rsid w:val="001B7CE4"/>
    <w:rsid w:val="001C0E63"/>
    <w:rsid w:val="001C744D"/>
    <w:rsid w:val="001D3C41"/>
    <w:rsid w:val="001D4580"/>
    <w:rsid w:val="001D72AC"/>
    <w:rsid w:val="001D7D7E"/>
    <w:rsid w:val="001E0122"/>
    <w:rsid w:val="001E2AC3"/>
    <w:rsid w:val="001E3B6A"/>
    <w:rsid w:val="001F26D4"/>
    <w:rsid w:val="001F4EE1"/>
    <w:rsid w:val="001F73C9"/>
    <w:rsid w:val="00200AE6"/>
    <w:rsid w:val="00202D5A"/>
    <w:rsid w:val="00204F85"/>
    <w:rsid w:val="002055B2"/>
    <w:rsid w:val="00205AE0"/>
    <w:rsid w:val="00206BEE"/>
    <w:rsid w:val="0020784B"/>
    <w:rsid w:val="0021094A"/>
    <w:rsid w:val="00210BB8"/>
    <w:rsid w:val="00210F8F"/>
    <w:rsid w:val="00214DF7"/>
    <w:rsid w:val="00231128"/>
    <w:rsid w:val="0023608A"/>
    <w:rsid w:val="002377B9"/>
    <w:rsid w:val="00242E32"/>
    <w:rsid w:val="00243814"/>
    <w:rsid w:val="002441B8"/>
    <w:rsid w:val="00245ABD"/>
    <w:rsid w:val="002468CB"/>
    <w:rsid w:val="00246EB9"/>
    <w:rsid w:val="00254633"/>
    <w:rsid w:val="0025564E"/>
    <w:rsid w:val="002608F9"/>
    <w:rsid w:val="00261221"/>
    <w:rsid w:val="00261279"/>
    <w:rsid w:val="002621CF"/>
    <w:rsid w:val="0026288D"/>
    <w:rsid w:val="002642B3"/>
    <w:rsid w:val="00264A7F"/>
    <w:rsid w:val="002700FB"/>
    <w:rsid w:val="002732EF"/>
    <w:rsid w:val="00274699"/>
    <w:rsid w:val="00281C73"/>
    <w:rsid w:val="00284C4A"/>
    <w:rsid w:val="0028537A"/>
    <w:rsid w:val="00292CE3"/>
    <w:rsid w:val="00295FB8"/>
    <w:rsid w:val="0029699E"/>
    <w:rsid w:val="002A4230"/>
    <w:rsid w:val="002B002C"/>
    <w:rsid w:val="002B0E5F"/>
    <w:rsid w:val="002B2BEA"/>
    <w:rsid w:val="002B58BE"/>
    <w:rsid w:val="002C123F"/>
    <w:rsid w:val="002C6EBD"/>
    <w:rsid w:val="002D02F5"/>
    <w:rsid w:val="002D3F7E"/>
    <w:rsid w:val="002D5BD4"/>
    <w:rsid w:val="002D7E49"/>
    <w:rsid w:val="002D7EB8"/>
    <w:rsid w:val="002E12CE"/>
    <w:rsid w:val="002E163F"/>
    <w:rsid w:val="002E5449"/>
    <w:rsid w:val="002F4B5B"/>
    <w:rsid w:val="002F7E3A"/>
    <w:rsid w:val="00300FF8"/>
    <w:rsid w:val="00302F23"/>
    <w:rsid w:val="00306427"/>
    <w:rsid w:val="00311248"/>
    <w:rsid w:val="00324C34"/>
    <w:rsid w:val="00337700"/>
    <w:rsid w:val="00351BDC"/>
    <w:rsid w:val="003520C9"/>
    <w:rsid w:val="003603C9"/>
    <w:rsid w:val="00364B04"/>
    <w:rsid w:val="00367200"/>
    <w:rsid w:val="00371A94"/>
    <w:rsid w:val="00371B2A"/>
    <w:rsid w:val="00380280"/>
    <w:rsid w:val="0038125C"/>
    <w:rsid w:val="0038189A"/>
    <w:rsid w:val="00382704"/>
    <w:rsid w:val="00386BA0"/>
    <w:rsid w:val="00387604"/>
    <w:rsid w:val="00390AD4"/>
    <w:rsid w:val="00391BBF"/>
    <w:rsid w:val="00394C76"/>
    <w:rsid w:val="00396467"/>
    <w:rsid w:val="00396A31"/>
    <w:rsid w:val="00396CED"/>
    <w:rsid w:val="003A16DE"/>
    <w:rsid w:val="003A1B67"/>
    <w:rsid w:val="003A2BAA"/>
    <w:rsid w:val="003A3917"/>
    <w:rsid w:val="003A4719"/>
    <w:rsid w:val="003A7432"/>
    <w:rsid w:val="003B05DB"/>
    <w:rsid w:val="003B0FA2"/>
    <w:rsid w:val="003B17CD"/>
    <w:rsid w:val="003B587A"/>
    <w:rsid w:val="003B5C3F"/>
    <w:rsid w:val="003D18BC"/>
    <w:rsid w:val="003D2213"/>
    <w:rsid w:val="003D5392"/>
    <w:rsid w:val="003D736B"/>
    <w:rsid w:val="003D73BD"/>
    <w:rsid w:val="003E065D"/>
    <w:rsid w:val="003E06D7"/>
    <w:rsid w:val="003E111D"/>
    <w:rsid w:val="003E14A2"/>
    <w:rsid w:val="003F758A"/>
    <w:rsid w:val="00401383"/>
    <w:rsid w:val="00404FC8"/>
    <w:rsid w:val="00411D1F"/>
    <w:rsid w:val="004137BD"/>
    <w:rsid w:val="004159D1"/>
    <w:rsid w:val="00416607"/>
    <w:rsid w:val="004333CF"/>
    <w:rsid w:val="004352A2"/>
    <w:rsid w:val="0044527D"/>
    <w:rsid w:val="0046115A"/>
    <w:rsid w:val="004632CB"/>
    <w:rsid w:val="00474373"/>
    <w:rsid w:val="004751A0"/>
    <w:rsid w:val="004751D7"/>
    <w:rsid w:val="004769FB"/>
    <w:rsid w:val="00476E05"/>
    <w:rsid w:val="00482C82"/>
    <w:rsid w:val="00486D10"/>
    <w:rsid w:val="00486DF5"/>
    <w:rsid w:val="00487040"/>
    <w:rsid w:val="004930CE"/>
    <w:rsid w:val="00496D53"/>
    <w:rsid w:val="004A319C"/>
    <w:rsid w:val="004A63F6"/>
    <w:rsid w:val="004B6FAF"/>
    <w:rsid w:val="004C3A9A"/>
    <w:rsid w:val="004C77E0"/>
    <w:rsid w:val="004E0E96"/>
    <w:rsid w:val="004E1623"/>
    <w:rsid w:val="004E1AEF"/>
    <w:rsid w:val="004E2AA9"/>
    <w:rsid w:val="004F5F55"/>
    <w:rsid w:val="005019D7"/>
    <w:rsid w:val="00506357"/>
    <w:rsid w:val="005121C0"/>
    <w:rsid w:val="005141FC"/>
    <w:rsid w:val="00517546"/>
    <w:rsid w:val="00522C40"/>
    <w:rsid w:val="00523241"/>
    <w:rsid w:val="00525219"/>
    <w:rsid w:val="0053683F"/>
    <w:rsid w:val="00544694"/>
    <w:rsid w:val="0055034A"/>
    <w:rsid w:val="00550CB6"/>
    <w:rsid w:val="005577D2"/>
    <w:rsid w:val="00557CCE"/>
    <w:rsid w:val="0056008D"/>
    <w:rsid w:val="00563E45"/>
    <w:rsid w:val="00564347"/>
    <w:rsid w:val="005646B1"/>
    <w:rsid w:val="00564866"/>
    <w:rsid w:val="00574ED3"/>
    <w:rsid w:val="00577D49"/>
    <w:rsid w:val="005806D2"/>
    <w:rsid w:val="005808E6"/>
    <w:rsid w:val="00580B55"/>
    <w:rsid w:val="0058170B"/>
    <w:rsid w:val="00583676"/>
    <w:rsid w:val="00585702"/>
    <w:rsid w:val="00593C9C"/>
    <w:rsid w:val="005A43C5"/>
    <w:rsid w:val="005B3695"/>
    <w:rsid w:val="005B5104"/>
    <w:rsid w:val="005C005E"/>
    <w:rsid w:val="005C1010"/>
    <w:rsid w:val="005C1CDD"/>
    <w:rsid w:val="005C24AD"/>
    <w:rsid w:val="005C24FB"/>
    <w:rsid w:val="005C285B"/>
    <w:rsid w:val="005C413D"/>
    <w:rsid w:val="005C4322"/>
    <w:rsid w:val="005C44BC"/>
    <w:rsid w:val="005D13D0"/>
    <w:rsid w:val="005D428C"/>
    <w:rsid w:val="005D4F46"/>
    <w:rsid w:val="005D51A7"/>
    <w:rsid w:val="005E01F3"/>
    <w:rsid w:val="005E2140"/>
    <w:rsid w:val="005E6D03"/>
    <w:rsid w:val="005F23EE"/>
    <w:rsid w:val="00607427"/>
    <w:rsid w:val="00613B15"/>
    <w:rsid w:val="00615597"/>
    <w:rsid w:val="00615762"/>
    <w:rsid w:val="006203D9"/>
    <w:rsid w:val="00623AB2"/>
    <w:rsid w:val="00624153"/>
    <w:rsid w:val="00633245"/>
    <w:rsid w:val="00635245"/>
    <w:rsid w:val="0063540F"/>
    <w:rsid w:val="00640316"/>
    <w:rsid w:val="00641741"/>
    <w:rsid w:val="006479B0"/>
    <w:rsid w:val="00656DF9"/>
    <w:rsid w:val="006671F4"/>
    <w:rsid w:val="00692AA0"/>
    <w:rsid w:val="0069493F"/>
    <w:rsid w:val="00694961"/>
    <w:rsid w:val="006956A6"/>
    <w:rsid w:val="00697858"/>
    <w:rsid w:val="006A01E6"/>
    <w:rsid w:val="006A0CE1"/>
    <w:rsid w:val="006A4A3A"/>
    <w:rsid w:val="006B2F5B"/>
    <w:rsid w:val="006B3514"/>
    <w:rsid w:val="006B3F3D"/>
    <w:rsid w:val="006B4610"/>
    <w:rsid w:val="006B5262"/>
    <w:rsid w:val="006C3C23"/>
    <w:rsid w:val="006D23DF"/>
    <w:rsid w:val="006E70F9"/>
    <w:rsid w:val="006F5B73"/>
    <w:rsid w:val="006F6AB1"/>
    <w:rsid w:val="007118F9"/>
    <w:rsid w:val="0071255D"/>
    <w:rsid w:val="00712885"/>
    <w:rsid w:val="007321B8"/>
    <w:rsid w:val="00732D59"/>
    <w:rsid w:val="0073668D"/>
    <w:rsid w:val="00740F36"/>
    <w:rsid w:val="007410BB"/>
    <w:rsid w:val="00742C3F"/>
    <w:rsid w:val="0074555C"/>
    <w:rsid w:val="007506AC"/>
    <w:rsid w:val="007517FF"/>
    <w:rsid w:val="00753582"/>
    <w:rsid w:val="00755279"/>
    <w:rsid w:val="00757C11"/>
    <w:rsid w:val="00757CED"/>
    <w:rsid w:val="00757DE5"/>
    <w:rsid w:val="007631C0"/>
    <w:rsid w:val="0077125C"/>
    <w:rsid w:val="00771848"/>
    <w:rsid w:val="00775687"/>
    <w:rsid w:val="00775DD2"/>
    <w:rsid w:val="00781A5E"/>
    <w:rsid w:val="0078240A"/>
    <w:rsid w:val="007831BD"/>
    <w:rsid w:val="00784946"/>
    <w:rsid w:val="00797DDD"/>
    <w:rsid w:val="007A45B1"/>
    <w:rsid w:val="007A7F8D"/>
    <w:rsid w:val="007B2503"/>
    <w:rsid w:val="007B7C37"/>
    <w:rsid w:val="007B7F3A"/>
    <w:rsid w:val="007C1689"/>
    <w:rsid w:val="007C191C"/>
    <w:rsid w:val="007C4B93"/>
    <w:rsid w:val="007C681C"/>
    <w:rsid w:val="007C73B0"/>
    <w:rsid w:val="007D0235"/>
    <w:rsid w:val="007D1E37"/>
    <w:rsid w:val="007D4C65"/>
    <w:rsid w:val="007D5EEF"/>
    <w:rsid w:val="007E396B"/>
    <w:rsid w:val="007F15A3"/>
    <w:rsid w:val="007F2662"/>
    <w:rsid w:val="007F325E"/>
    <w:rsid w:val="007F4F82"/>
    <w:rsid w:val="00800A62"/>
    <w:rsid w:val="0081465A"/>
    <w:rsid w:val="00817C2F"/>
    <w:rsid w:val="00820221"/>
    <w:rsid w:val="00827395"/>
    <w:rsid w:val="00827429"/>
    <w:rsid w:val="00830CB7"/>
    <w:rsid w:val="00831257"/>
    <w:rsid w:val="00831E62"/>
    <w:rsid w:val="008466FE"/>
    <w:rsid w:val="0085346C"/>
    <w:rsid w:val="0086027B"/>
    <w:rsid w:val="008627D6"/>
    <w:rsid w:val="00866576"/>
    <w:rsid w:val="00867CE6"/>
    <w:rsid w:val="008760CD"/>
    <w:rsid w:val="00876F1F"/>
    <w:rsid w:val="008801C8"/>
    <w:rsid w:val="00881F6D"/>
    <w:rsid w:val="00882516"/>
    <w:rsid w:val="008830AD"/>
    <w:rsid w:val="00885221"/>
    <w:rsid w:val="00886032"/>
    <w:rsid w:val="00886749"/>
    <w:rsid w:val="008922B7"/>
    <w:rsid w:val="008942A3"/>
    <w:rsid w:val="00897AF6"/>
    <w:rsid w:val="008A3789"/>
    <w:rsid w:val="008B3ABA"/>
    <w:rsid w:val="008B406B"/>
    <w:rsid w:val="008B468F"/>
    <w:rsid w:val="008B6C85"/>
    <w:rsid w:val="008E58C0"/>
    <w:rsid w:val="008E76A4"/>
    <w:rsid w:val="008F20E4"/>
    <w:rsid w:val="008F31C2"/>
    <w:rsid w:val="008F3E3C"/>
    <w:rsid w:val="008F4A55"/>
    <w:rsid w:val="008F7502"/>
    <w:rsid w:val="00907216"/>
    <w:rsid w:val="009106F5"/>
    <w:rsid w:val="00911892"/>
    <w:rsid w:val="00915298"/>
    <w:rsid w:val="00916496"/>
    <w:rsid w:val="00924E4D"/>
    <w:rsid w:val="0092537A"/>
    <w:rsid w:val="00926AC4"/>
    <w:rsid w:val="00933930"/>
    <w:rsid w:val="00933E71"/>
    <w:rsid w:val="00935FF8"/>
    <w:rsid w:val="00940F5E"/>
    <w:rsid w:val="00941BF6"/>
    <w:rsid w:val="0094364E"/>
    <w:rsid w:val="00943BE4"/>
    <w:rsid w:val="0095273F"/>
    <w:rsid w:val="00964176"/>
    <w:rsid w:val="0097027F"/>
    <w:rsid w:val="00973F67"/>
    <w:rsid w:val="00974A30"/>
    <w:rsid w:val="009937F6"/>
    <w:rsid w:val="00993A8A"/>
    <w:rsid w:val="00997F54"/>
    <w:rsid w:val="009A07C7"/>
    <w:rsid w:val="009A14BE"/>
    <w:rsid w:val="009A2F6E"/>
    <w:rsid w:val="009A341F"/>
    <w:rsid w:val="009A3A03"/>
    <w:rsid w:val="009A4369"/>
    <w:rsid w:val="009A7830"/>
    <w:rsid w:val="009C4DE6"/>
    <w:rsid w:val="009D60BF"/>
    <w:rsid w:val="009E2E8D"/>
    <w:rsid w:val="009E3AD1"/>
    <w:rsid w:val="009E497B"/>
    <w:rsid w:val="009E63B5"/>
    <w:rsid w:val="009E7879"/>
    <w:rsid w:val="009F0A53"/>
    <w:rsid w:val="009F0CA1"/>
    <w:rsid w:val="00A03F95"/>
    <w:rsid w:val="00A10923"/>
    <w:rsid w:val="00A10D65"/>
    <w:rsid w:val="00A115C4"/>
    <w:rsid w:val="00A1173A"/>
    <w:rsid w:val="00A165A2"/>
    <w:rsid w:val="00A16CE4"/>
    <w:rsid w:val="00A17C8A"/>
    <w:rsid w:val="00A211AE"/>
    <w:rsid w:val="00A300BA"/>
    <w:rsid w:val="00A30CA5"/>
    <w:rsid w:val="00A334CB"/>
    <w:rsid w:val="00A45EB8"/>
    <w:rsid w:val="00A47069"/>
    <w:rsid w:val="00A5128C"/>
    <w:rsid w:val="00A52A70"/>
    <w:rsid w:val="00A52E8E"/>
    <w:rsid w:val="00A56E19"/>
    <w:rsid w:val="00A57436"/>
    <w:rsid w:val="00A600CD"/>
    <w:rsid w:val="00A6148B"/>
    <w:rsid w:val="00A6198B"/>
    <w:rsid w:val="00A619E4"/>
    <w:rsid w:val="00A66C62"/>
    <w:rsid w:val="00A72945"/>
    <w:rsid w:val="00A72CC0"/>
    <w:rsid w:val="00A736D6"/>
    <w:rsid w:val="00A9286C"/>
    <w:rsid w:val="00AA5C22"/>
    <w:rsid w:val="00AA6E04"/>
    <w:rsid w:val="00AB02D2"/>
    <w:rsid w:val="00AB4C1C"/>
    <w:rsid w:val="00AB5B57"/>
    <w:rsid w:val="00AB6E97"/>
    <w:rsid w:val="00AC0860"/>
    <w:rsid w:val="00AC2B6F"/>
    <w:rsid w:val="00AC6270"/>
    <w:rsid w:val="00AC7070"/>
    <w:rsid w:val="00AD0F74"/>
    <w:rsid w:val="00AD5808"/>
    <w:rsid w:val="00AD5F8C"/>
    <w:rsid w:val="00AE0306"/>
    <w:rsid w:val="00AE1847"/>
    <w:rsid w:val="00AE1944"/>
    <w:rsid w:val="00AE1AB3"/>
    <w:rsid w:val="00AE61B3"/>
    <w:rsid w:val="00AE74FA"/>
    <w:rsid w:val="00AE78CE"/>
    <w:rsid w:val="00AF159B"/>
    <w:rsid w:val="00AF2D85"/>
    <w:rsid w:val="00AF7D22"/>
    <w:rsid w:val="00B038D3"/>
    <w:rsid w:val="00B04620"/>
    <w:rsid w:val="00B04BAA"/>
    <w:rsid w:val="00B0674C"/>
    <w:rsid w:val="00B0699E"/>
    <w:rsid w:val="00B06CF7"/>
    <w:rsid w:val="00B0712A"/>
    <w:rsid w:val="00B07EB5"/>
    <w:rsid w:val="00B12E36"/>
    <w:rsid w:val="00B141A9"/>
    <w:rsid w:val="00B14826"/>
    <w:rsid w:val="00B16554"/>
    <w:rsid w:val="00B20D60"/>
    <w:rsid w:val="00B24B0A"/>
    <w:rsid w:val="00B27ED9"/>
    <w:rsid w:val="00B34430"/>
    <w:rsid w:val="00B34B68"/>
    <w:rsid w:val="00B35A85"/>
    <w:rsid w:val="00B3729D"/>
    <w:rsid w:val="00B37336"/>
    <w:rsid w:val="00B55110"/>
    <w:rsid w:val="00B55441"/>
    <w:rsid w:val="00B579C2"/>
    <w:rsid w:val="00B60791"/>
    <w:rsid w:val="00B6105F"/>
    <w:rsid w:val="00B64DE0"/>
    <w:rsid w:val="00B674E2"/>
    <w:rsid w:val="00B67CFD"/>
    <w:rsid w:val="00B80288"/>
    <w:rsid w:val="00B81CF1"/>
    <w:rsid w:val="00B8690C"/>
    <w:rsid w:val="00B903AE"/>
    <w:rsid w:val="00B93D99"/>
    <w:rsid w:val="00B9536F"/>
    <w:rsid w:val="00BA03DE"/>
    <w:rsid w:val="00BA0D50"/>
    <w:rsid w:val="00BA2FAB"/>
    <w:rsid w:val="00BA5E0D"/>
    <w:rsid w:val="00BB38B7"/>
    <w:rsid w:val="00BB704D"/>
    <w:rsid w:val="00BC1355"/>
    <w:rsid w:val="00BC17DE"/>
    <w:rsid w:val="00BC4163"/>
    <w:rsid w:val="00BD2D04"/>
    <w:rsid w:val="00BD527F"/>
    <w:rsid w:val="00BE04FD"/>
    <w:rsid w:val="00BE4A86"/>
    <w:rsid w:val="00BE76F2"/>
    <w:rsid w:val="00BF13F8"/>
    <w:rsid w:val="00BF2681"/>
    <w:rsid w:val="00BF7EF5"/>
    <w:rsid w:val="00C001CC"/>
    <w:rsid w:val="00C01DEA"/>
    <w:rsid w:val="00C02071"/>
    <w:rsid w:val="00C07AE9"/>
    <w:rsid w:val="00C12CB5"/>
    <w:rsid w:val="00C13544"/>
    <w:rsid w:val="00C15F5B"/>
    <w:rsid w:val="00C16D29"/>
    <w:rsid w:val="00C27C2D"/>
    <w:rsid w:val="00C364DE"/>
    <w:rsid w:val="00C37664"/>
    <w:rsid w:val="00C37D0B"/>
    <w:rsid w:val="00C37E16"/>
    <w:rsid w:val="00C40E0B"/>
    <w:rsid w:val="00C4123B"/>
    <w:rsid w:val="00C4684D"/>
    <w:rsid w:val="00C46E35"/>
    <w:rsid w:val="00C50A62"/>
    <w:rsid w:val="00C517E0"/>
    <w:rsid w:val="00C51BBF"/>
    <w:rsid w:val="00C55B58"/>
    <w:rsid w:val="00C84281"/>
    <w:rsid w:val="00C876B8"/>
    <w:rsid w:val="00C9138B"/>
    <w:rsid w:val="00CA1062"/>
    <w:rsid w:val="00CA1BE3"/>
    <w:rsid w:val="00CA4592"/>
    <w:rsid w:val="00CB0A6B"/>
    <w:rsid w:val="00CB127F"/>
    <w:rsid w:val="00CB1F12"/>
    <w:rsid w:val="00CB29BD"/>
    <w:rsid w:val="00CB3373"/>
    <w:rsid w:val="00CB6461"/>
    <w:rsid w:val="00CC0505"/>
    <w:rsid w:val="00CC20E0"/>
    <w:rsid w:val="00CC3A18"/>
    <w:rsid w:val="00CC54DB"/>
    <w:rsid w:val="00CC75A3"/>
    <w:rsid w:val="00CD0D90"/>
    <w:rsid w:val="00CD2A44"/>
    <w:rsid w:val="00CD565B"/>
    <w:rsid w:val="00CD696C"/>
    <w:rsid w:val="00CD72C7"/>
    <w:rsid w:val="00CD7D16"/>
    <w:rsid w:val="00CE0D6D"/>
    <w:rsid w:val="00CE5090"/>
    <w:rsid w:val="00CE68A6"/>
    <w:rsid w:val="00CF3EE0"/>
    <w:rsid w:val="00D0410A"/>
    <w:rsid w:val="00D05916"/>
    <w:rsid w:val="00D157EA"/>
    <w:rsid w:val="00D16EFF"/>
    <w:rsid w:val="00D17B24"/>
    <w:rsid w:val="00D20B79"/>
    <w:rsid w:val="00D25338"/>
    <w:rsid w:val="00D2775F"/>
    <w:rsid w:val="00D3174E"/>
    <w:rsid w:val="00D3177E"/>
    <w:rsid w:val="00D3625A"/>
    <w:rsid w:val="00D51105"/>
    <w:rsid w:val="00D55F1E"/>
    <w:rsid w:val="00D67521"/>
    <w:rsid w:val="00D80DA2"/>
    <w:rsid w:val="00D81649"/>
    <w:rsid w:val="00D81930"/>
    <w:rsid w:val="00D82064"/>
    <w:rsid w:val="00D83F73"/>
    <w:rsid w:val="00D94D4B"/>
    <w:rsid w:val="00D96BED"/>
    <w:rsid w:val="00DA779C"/>
    <w:rsid w:val="00DA7DB7"/>
    <w:rsid w:val="00DB3415"/>
    <w:rsid w:val="00DB740A"/>
    <w:rsid w:val="00DC0028"/>
    <w:rsid w:val="00DC09F3"/>
    <w:rsid w:val="00DC115A"/>
    <w:rsid w:val="00DC46B7"/>
    <w:rsid w:val="00DC528D"/>
    <w:rsid w:val="00DC6040"/>
    <w:rsid w:val="00DC7BB0"/>
    <w:rsid w:val="00DD2265"/>
    <w:rsid w:val="00DD42DF"/>
    <w:rsid w:val="00DD4EDE"/>
    <w:rsid w:val="00DD54BC"/>
    <w:rsid w:val="00DD65E3"/>
    <w:rsid w:val="00DD7EA3"/>
    <w:rsid w:val="00DF3EB0"/>
    <w:rsid w:val="00DF494E"/>
    <w:rsid w:val="00DF5255"/>
    <w:rsid w:val="00DF73F9"/>
    <w:rsid w:val="00DF7BAC"/>
    <w:rsid w:val="00DF7F6C"/>
    <w:rsid w:val="00E063AB"/>
    <w:rsid w:val="00E170B1"/>
    <w:rsid w:val="00E20185"/>
    <w:rsid w:val="00E24AD4"/>
    <w:rsid w:val="00E2658F"/>
    <w:rsid w:val="00E274F4"/>
    <w:rsid w:val="00E3321E"/>
    <w:rsid w:val="00E36DFA"/>
    <w:rsid w:val="00E435E2"/>
    <w:rsid w:val="00E44F8F"/>
    <w:rsid w:val="00E46251"/>
    <w:rsid w:val="00E46ECE"/>
    <w:rsid w:val="00E4792A"/>
    <w:rsid w:val="00E5222C"/>
    <w:rsid w:val="00E577D4"/>
    <w:rsid w:val="00E66847"/>
    <w:rsid w:val="00E721A7"/>
    <w:rsid w:val="00E72548"/>
    <w:rsid w:val="00E76B75"/>
    <w:rsid w:val="00E8087B"/>
    <w:rsid w:val="00E830DA"/>
    <w:rsid w:val="00E837D5"/>
    <w:rsid w:val="00E83EB4"/>
    <w:rsid w:val="00E84FF0"/>
    <w:rsid w:val="00E85CEF"/>
    <w:rsid w:val="00E87D7F"/>
    <w:rsid w:val="00E96061"/>
    <w:rsid w:val="00EA2E89"/>
    <w:rsid w:val="00EA3479"/>
    <w:rsid w:val="00EB1918"/>
    <w:rsid w:val="00EB2D1C"/>
    <w:rsid w:val="00EB2D1F"/>
    <w:rsid w:val="00EB4748"/>
    <w:rsid w:val="00EB6136"/>
    <w:rsid w:val="00EB78AA"/>
    <w:rsid w:val="00EC3066"/>
    <w:rsid w:val="00EC4259"/>
    <w:rsid w:val="00EC46BE"/>
    <w:rsid w:val="00EC5A93"/>
    <w:rsid w:val="00ED5C6B"/>
    <w:rsid w:val="00ED631F"/>
    <w:rsid w:val="00EE2290"/>
    <w:rsid w:val="00EE2849"/>
    <w:rsid w:val="00EE685E"/>
    <w:rsid w:val="00EE7D95"/>
    <w:rsid w:val="00EF18B3"/>
    <w:rsid w:val="00EF5CB7"/>
    <w:rsid w:val="00EF6CFD"/>
    <w:rsid w:val="00EF73F0"/>
    <w:rsid w:val="00EF740B"/>
    <w:rsid w:val="00F0098A"/>
    <w:rsid w:val="00F03429"/>
    <w:rsid w:val="00F03C68"/>
    <w:rsid w:val="00F05A5F"/>
    <w:rsid w:val="00F129FD"/>
    <w:rsid w:val="00F17B70"/>
    <w:rsid w:val="00F24977"/>
    <w:rsid w:val="00F30D14"/>
    <w:rsid w:val="00F34252"/>
    <w:rsid w:val="00F352C6"/>
    <w:rsid w:val="00F35A87"/>
    <w:rsid w:val="00F36C76"/>
    <w:rsid w:val="00F43DAB"/>
    <w:rsid w:val="00F447A3"/>
    <w:rsid w:val="00F50FFB"/>
    <w:rsid w:val="00F551D4"/>
    <w:rsid w:val="00F647CC"/>
    <w:rsid w:val="00F64CA7"/>
    <w:rsid w:val="00F6663A"/>
    <w:rsid w:val="00F71739"/>
    <w:rsid w:val="00F76CD7"/>
    <w:rsid w:val="00F76DC6"/>
    <w:rsid w:val="00F76F85"/>
    <w:rsid w:val="00F82CE6"/>
    <w:rsid w:val="00F84770"/>
    <w:rsid w:val="00F91AEA"/>
    <w:rsid w:val="00F9490C"/>
    <w:rsid w:val="00F96E8A"/>
    <w:rsid w:val="00FA212D"/>
    <w:rsid w:val="00FA5529"/>
    <w:rsid w:val="00FA687F"/>
    <w:rsid w:val="00FA7912"/>
    <w:rsid w:val="00FB1C39"/>
    <w:rsid w:val="00FC0B95"/>
    <w:rsid w:val="00FC2702"/>
    <w:rsid w:val="00FC52A8"/>
    <w:rsid w:val="00FC71B5"/>
    <w:rsid w:val="00FC751E"/>
    <w:rsid w:val="00FD0A82"/>
    <w:rsid w:val="00FD34FE"/>
    <w:rsid w:val="00FD7BED"/>
    <w:rsid w:val="00FF1057"/>
    <w:rsid w:val="00FF2919"/>
    <w:rsid w:val="00FF7405"/>
    <w:rsid w:val="00FF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D1FEDB"/>
  <w15:chartTrackingRefBased/>
  <w15:docId w15:val="{645B5899-4137-4903-BEB2-5D17C2D1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540F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D73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ind w:left="708"/>
      <w:jc w:val="both"/>
      <w:outlineLvl w:val="3"/>
    </w:pPr>
    <w:rPr>
      <w:rFonts w:ascii="Arial" w:hAnsi="Arial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rPr>
      <w:color w:val="0000FF"/>
      <w:u w:val="single"/>
    </w:rPr>
  </w:style>
  <w:style w:type="paragraph" w:customStyle="1" w:styleId="ABLOCKPARA">
    <w:name w:val="A BLOCK PARA"/>
    <w:basedOn w:val="Normal"/>
    <w:rsid w:val="00231128"/>
    <w:rPr>
      <w:rFonts w:ascii="Book Antiqua" w:hAnsi="Book Antiqua"/>
      <w:sz w:val="22"/>
      <w:szCs w:val="20"/>
      <w:lang w:eastAsia="en-US"/>
    </w:rPr>
  </w:style>
  <w:style w:type="table" w:styleId="TableGrid">
    <w:name w:val="Table Grid"/>
    <w:basedOn w:val="TableNormal"/>
    <w:rsid w:val="002311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31128"/>
    <w:pPr>
      <w:tabs>
        <w:tab w:val="center" w:pos="4320"/>
        <w:tab w:val="right" w:pos="8640"/>
      </w:tabs>
      <w:ind w:left="1080"/>
    </w:pPr>
    <w:rPr>
      <w:rFonts w:ascii="Book Antiqua" w:hAnsi="Book Antiqua"/>
      <w:sz w:val="22"/>
      <w:szCs w:val="20"/>
      <w:lang w:eastAsia="en-US"/>
    </w:rPr>
  </w:style>
  <w:style w:type="paragraph" w:styleId="BalloonText">
    <w:name w:val="Balloon Text"/>
    <w:basedOn w:val="Normal"/>
    <w:semiHidden/>
    <w:rsid w:val="0056008D"/>
    <w:rPr>
      <w:rFonts w:ascii="Tahoma" w:hAnsi="Tahoma" w:cs="Tahoma"/>
      <w:sz w:val="16"/>
      <w:szCs w:val="16"/>
    </w:rPr>
  </w:style>
  <w:style w:type="paragraph" w:customStyle="1" w:styleId="Realizaes">
    <w:name w:val="Realizações"/>
    <w:basedOn w:val="BodyText"/>
    <w:rsid w:val="00F352C6"/>
    <w:pPr>
      <w:autoSpaceDE w:val="0"/>
      <w:autoSpaceDN w:val="0"/>
      <w:spacing w:after="60" w:line="240" w:lineRule="atLeast"/>
      <w:ind w:left="240" w:hanging="240"/>
      <w:jc w:val="both"/>
    </w:pPr>
    <w:rPr>
      <w:rFonts w:ascii="Garamond" w:hAnsi="Garamond" w:cs="Garamond"/>
      <w:sz w:val="22"/>
      <w:szCs w:val="22"/>
      <w:lang w:eastAsia="en-US"/>
    </w:rPr>
  </w:style>
  <w:style w:type="paragraph" w:styleId="BodyText">
    <w:name w:val="Body Text"/>
    <w:basedOn w:val="Normal"/>
    <w:rsid w:val="00F352C6"/>
    <w:pPr>
      <w:spacing w:after="120"/>
    </w:pPr>
  </w:style>
  <w:style w:type="paragraph" w:customStyle="1" w:styleId="Nomedaempresa">
    <w:name w:val="Nome da empresa"/>
    <w:basedOn w:val="Normal"/>
    <w:next w:val="Cargo"/>
    <w:rsid w:val="00974A30"/>
    <w:pPr>
      <w:tabs>
        <w:tab w:val="left" w:pos="1440"/>
        <w:tab w:val="right" w:pos="6480"/>
      </w:tabs>
      <w:autoSpaceDE w:val="0"/>
      <w:autoSpaceDN w:val="0"/>
      <w:spacing w:before="220" w:line="220" w:lineRule="atLeast"/>
    </w:pPr>
    <w:rPr>
      <w:rFonts w:ascii="Garamond" w:hAnsi="Garamond" w:cs="Garamond"/>
      <w:sz w:val="22"/>
      <w:szCs w:val="22"/>
      <w:lang w:eastAsia="en-US"/>
    </w:rPr>
  </w:style>
  <w:style w:type="paragraph" w:customStyle="1" w:styleId="Cargo">
    <w:name w:val="Cargo"/>
    <w:next w:val="Realizaes"/>
    <w:rsid w:val="00974A30"/>
    <w:pPr>
      <w:autoSpaceDE w:val="0"/>
      <w:autoSpaceDN w:val="0"/>
      <w:spacing w:before="40" w:after="40" w:line="220" w:lineRule="atLeast"/>
    </w:pPr>
    <w:rPr>
      <w:rFonts w:ascii="Garamond" w:hAnsi="Garamond" w:cs="Garamond"/>
      <w:i/>
      <w:iCs/>
      <w:spacing w:val="5"/>
      <w:sz w:val="23"/>
      <w:szCs w:val="23"/>
      <w:lang w:eastAsia="en-US"/>
    </w:rPr>
  </w:style>
  <w:style w:type="paragraph" w:customStyle="1" w:styleId="descdetalhe">
    <w:name w:val="descdetalhe"/>
    <w:basedOn w:val="Normal"/>
    <w:rsid w:val="0006370B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06370B"/>
    <w:rPr>
      <w:b/>
      <w:bCs/>
    </w:rPr>
  </w:style>
  <w:style w:type="character" w:customStyle="1" w:styleId="texto111">
    <w:name w:val="texto111"/>
    <w:rsid w:val="0006370B"/>
    <w:rPr>
      <w:rFonts w:ascii="Arial" w:hAnsi="Arial" w:cs="Arial" w:hint="default"/>
      <w:b w:val="0"/>
      <w:bCs w:val="0"/>
      <w:color w:val="000000"/>
      <w:sz w:val="17"/>
      <w:szCs w:val="17"/>
    </w:rPr>
  </w:style>
  <w:style w:type="character" w:customStyle="1" w:styleId="apple-converted-space">
    <w:name w:val="apple-converted-space"/>
    <w:rsid w:val="00170911"/>
  </w:style>
  <w:style w:type="character" w:customStyle="1" w:styleId="texto11">
    <w:name w:val="texto11"/>
    <w:rsid w:val="003B17CD"/>
  </w:style>
  <w:style w:type="character" w:styleId="UnresolvedMention">
    <w:name w:val="Unresolved Mention"/>
    <w:uiPriority w:val="99"/>
    <w:semiHidden/>
    <w:unhideWhenUsed/>
    <w:rsid w:val="007118F9"/>
    <w:rPr>
      <w:color w:val="605E5C"/>
      <w:shd w:val="clear" w:color="auto" w:fill="E1DFDD"/>
    </w:rPr>
  </w:style>
  <w:style w:type="character" w:customStyle="1" w:styleId="position-skills-entitytitle">
    <w:name w:val="position-skills-entity__title"/>
    <w:basedOn w:val="DefaultParagraphFont"/>
    <w:rsid w:val="00A45EB8"/>
  </w:style>
  <w:style w:type="character" w:customStyle="1" w:styleId="position-skills-entityitem">
    <w:name w:val="position-skills-entity__item"/>
    <w:basedOn w:val="DefaultParagraphFont"/>
    <w:rsid w:val="00A45EB8"/>
  </w:style>
  <w:style w:type="paragraph" w:customStyle="1" w:styleId="Default">
    <w:name w:val="Default"/>
    <w:rsid w:val="004C77E0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D2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2A44"/>
    <w:rPr>
      <w:rFonts w:ascii="Courier New" w:hAnsi="Courier New" w:cs="Courier New"/>
    </w:rPr>
  </w:style>
  <w:style w:type="paragraph" w:customStyle="1" w:styleId="EUResumeheading1">
    <w:name w:val="EU Resume heading1"/>
    <w:basedOn w:val="Normal"/>
    <w:next w:val="Normal"/>
    <w:rsid w:val="00D20B79"/>
    <w:pPr>
      <w:spacing w:before="120" w:after="120" w:line="278" w:lineRule="auto"/>
      <w:jc w:val="both"/>
    </w:pPr>
    <w:rPr>
      <w:rFonts w:ascii="Arial Black" w:eastAsiaTheme="minorHAnsi" w:hAnsi="Arial Black" w:cstheme="minorBidi"/>
      <w:color w:val="111B3F"/>
      <w:kern w:val="2"/>
      <w:sz w:val="44"/>
      <w:szCs w:val="20"/>
      <w:lang w:val="en-ZA"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20185"/>
    <w:pPr>
      <w:ind w:left="720"/>
      <w:contextualSpacing/>
    </w:pPr>
  </w:style>
  <w:style w:type="paragraph" w:styleId="Footer">
    <w:name w:val="footer"/>
    <w:basedOn w:val="Normal"/>
    <w:link w:val="FooterChar"/>
    <w:rsid w:val="007535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53582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3D73BD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iolaa\Desktop\Curriculos\CV_Accenture_DIEGO%20FRANSOZ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aab39e-1284-43d6-b81a-ee7821df67e2" xsi:nil="true"/>
    <lcf76f155ced4ddcb4097134ff3c332f xmlns="476a9f98-da64-4d90-b0a3-12804935678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5FEB30FA4B93458443FD7FF36A3B5A" ma:contentTypeVersion="14" ma:contentTypeDescription="Crie um novo documento." ma:contentTypeScope="" ma:versionID="b29028eb6ad316e10af31711800b70d7">
  <xsd:schema xmlns:xsd="http://www.w3.org/2001/XMLSchema" xmlns:xs="http://www.w3.org/2001/XMLSchema" xmlns:p="http://schemas.microsoft.com/office/2006/metadata/properties" xmlns:ns2="476a9f98-da64-4d90-b0a3-12804935678d" xmlns:ns3="59aab39e-1284-43d6-b81a-ee7821df67e2" targetNamespace="http://schemas.microsoft.com/office/2006/metadata/properties" ma:root="true" ma:fieldsID="07ecc134d39d3b69cd720cd74c189494" ns2:_="" ns3:_="">
    <xsd:import namespace="476a9f98-da64-4d90-b0a3-12804935678d"/>
    <xsd:import namespace="59aab39e-1284-43d6-b81a-ee7821df67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a9f98-da64-4d90-b0a3-128049356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42bb1f3-1a38-47a3-907d-1ed3ec3ebf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ab39e-1284-43d6-b81a-ee7821df67e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f2df41b-feed-428e-92ce-f61baddc0f38}" ma:internalName="TaxCatchAll" ma:showField="CatchAllData" ma:web="59aab39e-1284-43d6-b81a-ee7821df67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75E0CD-F1DF-4ADB-9A14-ED078B211F02}">
  <ds:schemaRefs>
    <ds:schemaRef ds:uri="http://schemas.microsoft.com/office/2006/metadata/properties"/>
    <ds:schemaRef ds:uri="http://schemas.microsoft.com/office/infopath/2007/PartnerControls"/>
    <ds:schemaRef ds:uri="59aab39e-1284-43d6-b81a-ee7821df67e2"/>
    <ds:schemaRef ds:uri="476a9f98-da64-4d90-b0a3-12804935678d"/>
  </ds:schemaRefs>
</ds:datastoreItem>
</file>

<file path=customXml/itemProps2.xml><?xml version="1.0" encoding="utf-8"?>
<ds:datastoreItem xmlns:ds="http://schemas.openxmlformats.org/officeDocument/2006/customXml" ds:itemID="{2E972B54-FE40-409F-B58E-C6EA709981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3A34D5-A345-4164-B1D5-5C0E867BCF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6484FD-92B8-460D-9751-681B31889FA9}"/>
</file>

<file path=docMetadata/LabelInfo.xml><?xml version="1.0" encoding="utf-8"?>
<clbl:labelList xmlns:clbl="http://schemas.microsoft.com/office/2020/mipLabelMetadata">
  <clbl:label id="{757d31a6-a9cb-41ce-86f0-728fa93cddbe}" enabled="1" method="Standard" siteId="{28a68a67-2aec-44ca-9adf-62bb8ebcbc4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CV_Accenture_DIEGO FRANSOZO</Template>
  <TotalTime>1307</TotalTime>
  <Pages>6</Pages>
  <Words>2488</Words>
  <Characters>14885</Characters>
  <Application>Microsoft Office Word</Application>
  <DocSecurity>0</DocSecurity>
  <Lines>372</Lines>
  <Paragraphs>259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Eduardo Soares Torres</vt:lpstr>
      <vt:lpstr>Eduardo Soares Torres</vt:lpstr>
    </vt:vector>
  </TitlesOfParts>
  <Company>Golden Services</Company>
  <LinksUpToDate>false</LinksUpToDate>
  <CharactersWithSpaces>17114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Eduardo Soares Torres</dc:title>
  <dc:subject/>
  <dc:creator>Loiola, Ana</dc:creator>
  <cp:keywords/>
  <cp:lastModifiedBy>Kelly, Aline</cp:lastModifiedBy>
  <cp:revision>181</cp:revision>
  <cp:lastPrinted>2024-04-10T19:20:00Z</cp:lastPrinted>
  <dcterms:created xsi:type="dcterms:W3CDTF">2025-11-11T17:44:00Z</dcterms:created>
  <dcterms:modified xsi:type="dcterms:W3CDTF">2026-01-06T11:09:00Z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0x010100475FEB30FA4B93458443FD7FF36A3B5A</vt:lpwstr>
  </property>
  <property fmtid="{D5CDD505-2E9C-101B-9397-08002B2CF9AE}" pid="4" name="MediaServiceImageTags">
    <vt:lpwstr/>
  </property>
</Properties>
</file>