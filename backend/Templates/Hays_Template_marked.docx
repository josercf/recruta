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62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6"/>
        <w:gridCol w:w="6033"/>
      </w:tblGrid>
      <w:tr w:rsidR="006B2F5B" w:rsidRPr="00D67521" w14:paraId="53AC2E19" w14:textId="77777777" w:rsidTr="001D7D7E">
        <w:trPr>
          <w:tblCellSpacing w:w="0" w:type="dxa"/>
        </w:trPr>
        <w:tc>
          <w:tcPr>
            <w:tcW w:w="2146" w:type="pct"/>
          </w:tcPr>
          <w:p w14:paraId="4708F5E4" w14:textId="391C3FA6" w:rsidR="006B2F5B" w:rsidRPr="00517546" w:rsidRDefault="00B55441" w:rsidP="00D67521">
            <w:pPr>
              <w:pStyle w:val="NormalWeb"/>
              <w:rPr>
                <w:rFonts w:asciiTheme="minorHAnsi" w:eastAsiaTheme="minorHAnsi" w:hAnsiTheme="minorHAnsi" w:cstheme="minorHAnsi"/>
                <w:b/>
                <w:bCs/>
                <w:color w:val="111B3F"/>
                <w:kern w:val="2"/>
                <w:sz w:val="44"/>
                <w:szCs w:val="44"/>
                <w:lang w:eastAsia="en-US"/>
                <w14:ligatures w14:val="standardContextual"/>
              </w:rPr>
            </w:pPr>
            <w:r w:rsidRPr="00B55441">
              <w:rPr>
                <w:rFonts w:asciiTheme="minorHAnsi" w:eastAsiaTheme="minorHAnsi" w:hAnsiTheme="minorHAnsi" w:cstheme="minorHAnsi"/>
                <w:b/>
                <w:bCs/>
                <w:color w:val="111B3F"/>
                <w:kern w:val="2"/>
                <w:sz w:val="44"/>
                <w:szCs w:val="44"/>
                <w:lang w:eastAsia="en-US"/>
                <w14:ligatures w14:val="standardContextual"/>
              </w:rPr>
              <w:t>{{c.nome}}</w:t>
            </w:r>
            <w:r w:rsidR="006B2F5B" w:rsidRPr="00006D22">
              <w:rPr>
                <w:rFonts w:asciiTheme="minorHAnsi" w:eastAsiaTheme="minorHAnsi" w:hAnsiTheme="minorHAnsi" w:cstheme="minorHAnsi"/>
                <w:b/>
                <w:bCs/>
                <w:color w:val="111B3F"/>
                <w:kern w:val="2"/>
                <w:sz w:val="44"/>
                <w:szCs w:val="44"/>
                <w:lang w:eastAsia="en-US"/>
                <w14:ligatures w14:val="standardContextual"/>
              </w:rPr>
              <w:br/>
            </w:r>
            <w:r w:rsidR="006B2F5B" w:rsidRPr="00006D22">
              <w:rPr>
                <w:rFonts w:ascii="Arial" w:hAnsi="Arial" w:cs="Arial"/>
                <w:b/>
                <w:color w:val="339966"/>
                <w:sz w:val="16"/>
                <w:szCs w:val="16"/>
              </w:rPr>
              <w:t>{{c.consultoria}}</w:t>
            </w:r>
          </w:p>
        </w:tc>
        <w:tc>
          <w:tcPr>
            <w:tcW w:w="2854" w:type="pct"/>
          </w:tcPr>
          <w:p w14:paraId="322C6AF0" w14:textId="499DE82D" w:rsidR="006B2F5B" w:rsidRPr="00246EB9" w:rsidRDefault="006B2F5B" w:rsidP="006B2F5B">
            <w:pPr>
              <w:ind w:right="180"/>
              <w:rPr>
                <w:rFonts w:ascii="Arial" w:hAnsi="Arial" w:cs="Arial"/>
                <w:sz w:val="20"/>
                <w:szCs w:val="20"/>
              </w:rPr>
            </w:pPr>
            <w:r w:rsidRPr="00246EB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4B5B">
              <w:rPr>
                <w:rFonts w:ascii="Arial" w:hAnsi="Arial" w:cs="Arial"/>
                <w:sz w:val="20"/>
                <w:szCs w:val="20"/>
              </w:rPr>
              <w:t xml:space="preserve">                             </w:t>
            </w:r>
            <w:r w:rsidR="00B55441">
              <w:rPr>
                <w:rFonts w:ascii="Arial" w:hAnsi="Arial" w:cs="Arial"/>
                <w:sz w:val="20"/>
                <w:szCs w:val="20"/>
              </w:rPr>
              <w:t>{{c.cidade}}</w:t>
            </w:r>
            <w:r w:rsidR="002F4B5B" w:rsidRPr="002F4B5B">
              <w:rPr>
                <w:rFonts w:ascii="Arial" w:hAnsi="Arial" w:cs="Arial"/>
                <w:sz w:val="20"/>
                <w:szCs w:val="20"/>
              </w:rPr>
              <w:t/>
            </w:r>
          </w:p>
          <w:p w14:paraId="6D0F57F8" w14:textId="55C5A36C" w:rsidR="006B2F5B" w:rsidRPr="00246EB9" w:rsidRDefault="006B2F5B" w:rsidP="006B2F5B">
            <w:pPr>
              <w:ind w:right="180"/>
              <w:rPr>
                <w:rFonts w:ascii="Arial" w:hAnsi="Arial" w:cs="Arial"/>
                <w:sz w:val="20"/>
                <w:szCs w:val="20"/>
              </w:rPr>
            </w:pPr>
            <w:r w:rsidRPr="00246EB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F4B5B">
              <w:rPr>
                <w:rFonts w:ascii="Arial" w:hAnsi="Arial" w:cs="Arial"/>
                <w:sz w:val="20"/>
                <w:szCs w:val="20"/>
              </w:rPr>
              <w:t xml:space="preserve">                             </w:t>
            </w:r>
            <w:r w:rsidRPr="00246EB9">
              <w:rPr>
                <w:rFonts w:ascii="Arial" w:hAnsi="Arial" w:cs="Arial"/>
                <w:sz w:val="20"/>
                <w:szCs w:val="20"/>
              </w:rPr>
              <w:t>{{c.nacionalidade}}</w:t>
            </w:r>
            <w:r w:rsidR="00B55441">
              <w:rPr>
                <w:rFonts w:ascii="Arial" w:hAnsi="Arial" w:cs="Arial"/>
                <w:sz w:val="20"/>
                <w:szCs w:val="20"/>
              </w:rPr>
              <w:t/>
            </w:r>
          </w:p>
          <w:p w14:paraId="00AEBCAF" w14:textId="77777777" w:rsidR="006B2F5B" w:rsidRPr="00246EB9" w:rsidRDefault="006B2F5B" w:rsidP="006B2F5B">
            <w:pPr>
              <w:ind w:right="18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46EB9">
              <w:rPr>
                <w:rFonts w:ascii="Arial" w:hAnsi="Arial" w:cs="Arial"/>
                <w:sz w:val="20"/>
                <w:szCs w:val="20"/>
              </w:rPr>
              <w:t xml:space="preserve">          </w:t>
            </w:r>
          </w:p>
          <w:p w14:paraId="4A893527" w14:textId="77777777" w:rsidR="006B2F5B" w:rsidRPr="00246EB9" w:rsidRDefault="006B2F5B" w:rsidP="006B2F5B">
            <w:pPr>
              <w:ind w:right="1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6EB9">
              <w:rPr>
                <w:rFonts w:ascii="Arial" w:hAnsi="Arial" w:cs="Arial"/>
                <w:sz w:val="20"/>
                <w:szCs w:val="20"/>
              </w:rPr>
              <w:t xml:space="preserve">            </w:t>
            </w:r>
          </w:p>
          <w:p w14:paraId="62D9AC19" w14:textId="66868A5B" w:rsidR="006B2F5B" w:rsidRPr="0025564E" w:rsidRDefault="002F4B5B" w:rsidP="006B2F5B">
            <w:pPr>
              <w:ind w:right="1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</w:t>
            </w:r>
            <w:r w:rsidR="00A72945" w:rsidRPr="00246EB9">
              <w:rPr>
                <w:rFonts w:ascii="Arial" w:hAnsi="Arial" w:cs="Arial"/>
                <w:sz w:val="20"/>
                <w:szCs w:val="20"/>
              </w:rPr>
              <w:t>Telefone:</w:t>
            </w:r>
            <w:r w:rsidR="006B2F5B" w:rsidRPr="00246EB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71A94" w:rsidRPr="00371A94">
              <w:rPr>
                <w:rFonts w:ascii="Arial" w:hAnsi="Arial" w:cs="Arial"/>
                <w:sz w:val="20"/>
                <w:szCs w:val="20"/>
              </w:rPr>
              <w:t xml:space="preserve"/>
            </w:r>
            <w:r w:rsidR="00D82064" w:rsidRPr="00D82064">
              <w:rPr>
                <w:rFonts w:ascii="Arial" w:hAnsi="Arial" w:cs="Arial"/>
                <w:sz w:val="20"/>
                <w:szCs w:val="20"/>
              </w:rPr>
              <w:t>{{c.telefone}}</w:t>
            </w:r>
            <w:r w:rsidR="006B2F5B" w:rsidRPr="00246EB9">
              <w:rPr>
                <w:rFonts w:ascii="Arial" w:hAnsi="Arial" w:cs="Arial"/>
                <w:sz w:val="20"/>
                <w:szCs w:val="20"/>
              </w:rPr>
              <w:br/>
              <w:t xml:space="preserve">                               E-mail: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C191C" w:rsidRPr="007C191C">
              <w:rPr>
                <w:rFonts w:ascii="Arial" w:hAnsi="Arial" w:cs="Arial"/>
                <w:b/>
                <w:bCs/>
                <w:sz w:val="20"/>
                <w:szCs w:val="20"/>
              </w:rPr>
              <w:t>{{c.email}}</w:t>
            </w:r>
          </w:p>
        </w:tc>
      </w:tr>
      <w:tr w:rsidR="00F17B70" w:rsidRPr="00D67521" w14:paraId="07E23170" w14:textId="77777777" w:rsidTr="002700FB">
        <w:trPr>
          <w:tblCellSpacing w:w="0" w:type="dxa"/>
        </w:trPr>
        <w:tc>
          <w:tcPr>
            <w:tcW w:w="5000" w:type="pct"/>
            <w:gridSpan w:val="2"/>
          </w:tcPr>
          <w:p w14:paraId="0F7147F5" w14:textId="77777777" w:rsidR="00F17B70" w:rsidRPr="00246EB9" w:rsidRDefault="00F17B70">
            <w:pPr>
              <w:rPr>
                <w:rFonts w:ascii="Arial" w:eastAsia="Arial Unicode MS" w:hAnsi="Arial" w:cs="Arial"/>
                <w:sz w:val="18"/>
                <w:szCs w:val="18"/>
              </w:rPr>
            </w:pPr>
            <w:r w:rsidRPr="00246EB9">
              <w:rPr>
                <w:rFonts w:ascii="Arial" w:hAnsi="Arial" w:cs="Arial"/>
                <w:sz w:val="18"/>
                <w:szCs w:val="18"/>
              </w:rPr>
              <w:t>  </w:t>
            </w:r>
          </w:p>
        </w:tc>
      </w:tr>
      <w:tr w:rsidR="00911892" w:rsidRPr="007118F9" w14:paraId="1A40C000" w14:textId="77777777" w:rsidTr="002700FB">
        <w:trPr>
          <w:tblCellSpacing w:w="0" w:type="dxa"/>
        </w:trPr>
        <w:tc>
          <w:tcPr>
            <w:tcW w:w="5000" w:type="pct"/>
            <w:gridSpan w:val="2"/>
            <w:vAlign w:val="center"/>
          </w:tcPr>
          <w:p w14:paraId="0B8F4858" w14:textId="77777777" w:rsidR="00911892" w:rsidRPr="007118F9" w:rsidRDefault="00231128" w:rsidP="0023112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118F9">
              <w:rPr>
                <w:rFonts w:ascii="Arial" w:hAnsi="Arial" w:cs="Arial"/>
                <w:b/>
                <w:bCs/>
                <w:sz w:val="20"/>
                <w:szCs w:val="20"/>
              </w:rPr>
              <w:t>Perfil do candidato</w:t>
            </w:r>
            <w:r w:rsidR="00F24977" w:rsidRPr="007118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(Obrigatório)</w:t>
            </w:r>
          </w:p>
          <w:p w14:paraId="12D7035B" w14:textId="77777777" w:rsidR="00231128" w:rsidRPr="007118F9" w:rsidRDefault="0023112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tbl>
            <w:tblPr>
              <w:tblW w:w="10538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947"/>
              <w:gridCol w:w="6591"/>
            </w:tblGrid>
            <w:tr w:rsidR="004930CE" w:rsidRPr="007118F9" w14:paraId="1815AEEE" w14:textId="77777777" w:rsidTr="00CC3A18">
              <w:trPr>
                <w:trHeight w:val="343"/>
              </w:trPr>
              <w:tc>
                <w:tcPr>
                  <w:tcW w:w="3947" w:type="dxa"/>
                  <w:shd w:val="clear" w:color="auto" w:fill="F3F3F3"/>
                </w:tcPr>
                <w:p w14:paraId="5DA8740D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Segmento/Área</w:t>
                  </w:r>
                </w:p>
              </w:tc>
              <w:tc>
                <w:tcPr>
                  <w:tcW w:w="6591" w:type="dxa"/>
                </w:tcPr>
                <w:p w14:paraId="22790731" w14:textId="6F5B3D46" w:rsidR="004930CE" w:rsidRPr="00B24B0A" w:rsidRDefault="00A736D6" w:rsidP="00BD527F">
                  <w:pPr>
                    <w:pStyle w:val="ABLOCKPARA"/>
                    <w:tabs>
                      <w:tab w:val="left" w:pos="1310"/>
                    </w:tabs>
                    <w:spacing w:after="120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u w:val="single"/>
                    </w:rPr>
                  </w:pPr>
                  <w:r w:rsidRPr="00A736D6">
                    <w:rPr>
                      <w:rFonts w:ascii="Arial" w:hAnsi="Arial" w:cs="Arial"/>
                      <w:b/>
                      <w:bCs/>
                      <w:sz w:val="18"/>
                      <w:szCs w:val="18"/>
                      <w:u w:val="single"/>
                    </w:rPr>
                    <w:t xml:space="preserve">{{c.segmento}}</w:t>
                  </w:r>
                </w:p>
              </w:tc>
            </w:tr>
            <w:tr w:rsidR="004930CE" w:rsidRPr="00FA5529" w14:paraId="127F5811" w14:textId="77777777" w:rsidTr="00CC3A18">
              <w:trPr>
                <w:trHeight w:val="679"/>
              </w:trPr>
              <w:tc>
                <w:tcPr>
                  <w:tcW w:w="3947" w:type="dxa"/>
                  <w:shd w:val="clear" w:color="auto" w:fill="F3F3F3"/>
                </w:tcPr>
                <w:p w14:paraId="12E4A8EB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Especialidade </w:t>
                  </w:r>
                </w:p>
                <w:p w14:paraId="69310BA5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Tempo de experiência</w:t>
                  </w:r>
                </w:p>
              </w:tc>
              <w:tc>
                <w:tcPr>
                  <w:tcW w:w="6591" w:type="dxa"/>
                </w:tcPr>
                <w:p w14:paraId="0DFA66C0" w14:textId="000CF946" w:rsidR="00A47069" w:rsidRDefault="00134B1E" w:rsidP="00096471">
                  <w:pPr>
                    <w:pStyle w:val="ABLOCKPARA"/>
                    <w:spacing w:after="120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{{c.especialidade}}</w:t>
                  </w:r>
                </w:p>
                <w:p w14:paraId="1998B5B3" w14:textId="3171BC3A" w:rsidR="00134B1E" w:rsidRPr="007B7C37" w:rsidRDefault="00134B1E" w:rsidP="00096471">
                  <w:pPr>
                    <w:pStyle w:val="ABLOCKPARA"/>
                    <w:spacing w:after="120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{{c.tempoExperiencia}}</w:t>
                  </w:r>
                </w:p>
              </w:tc>
            </w:tr>
            <w:tr w:rsidR="004930CE" w:rsidRPr="00134B1E" w14:paraId="717C828F" w14:textId="77777777" w:rsidTr="00CC3A18">
              <w:trPr>
                <w:trHeight w:val="685"/>
              </w:trPr>
              <w:tc>
                <w:tcPr>
                  <w:tcW w:w="3947" w:type="dxa"/>
                  <w:shd w:val="clear" w:color="auto" w:fill="F3F3F3"/>
                </w:tcPr>
                <w:p w14:paraId="3A6234F4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Expertise/Módulo </w:t>
                  </w:r>
                </w:p>
                <w:p w14:paraId="649657FE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Tempo de experiência</w:t>
                  </w:r>
                </w:p>
              </w:tc>
              <w:tc>
                <w:tcPr>
                  <w:tcW w:w="6591" w:type="dxa"/>
                </w:tcPr>
                <w:p w14:paraId="7069AE51" w14:textId="50005510" w:rsidR="00A47069" w:rsidRPr="00134B1E" w:rsidRDefault="007C191C" w:rsidP="00C27C2D">
                  <w:pPr>
                    <w:pStyle w:val="ABLOCKPARA"/>
                    <w:spacing w:after="120"/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{{c.moduloExpertise}}</w:t>
                  </w:r>
                </w:p>
                <w:p w14:paraId="76BAA5EE" w14:textId="64D0A980" w:rsidR="00134B1E" w:rsidRPr="00134B1E" w:rsidRDefault="00134B1E" w:rsidP="00C27C2D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  <w:lang w:val="en-US"/>
                    </w:rPr>
                    <w:t xml:space="preserve">{{c.tempoModulo}}</w:t>
                  </w:r>
                  <w:proofErr w:type="spellStart"/>
                  <w:proofErr w:type="spellEnd"/>
                </w:p>
              </w:tc>
            </w:tr>
            <w:tr w:rsidR="004930CE" w:rsidRPr="00EB2D1C" w14:paraId="5B7D01DD" w14:textId="77777777" w:rsidTr="00CC3A18">
              <w:trPr>
                <w:trHeight w:val="553"/>
              </w:trPr>
              <w:tc>
                <w:tcPr>
                  <w:tcW w:w="3947" w:type="dxa"/>
                  <w:shd w:val="clear" w:color="auto" w:fill="F3F3F3"/>
                </w:tcPr>
                <w:p w14:paraId="50A9A5C1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Proficiência</w:t>
                  </w:r>
                </w:p>
              </w:tc>
              <w:tc>
                <w:tcPr>
                  <w:tcW w:w="6591" w:type="dxa"/>
                </w:tcPr>
                <w:p w14:paraId="1748B60E" w14:textId="1413CDEC" w:rsidR="00246EB9" w:rsidRPr="00DC7BB0" w:rsidRDefault="009E3AD1" w:rsidP="00ED631F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E3AD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{{c.proficiencia}}</w:t>
                  </w:r>
                  <w:proofErr w:type="spellStart"/>
                  <w:proofErr w:type="spellEnd"/>
                </w:p>
              </w:tc>
            </w:tr>
            <w:tr w:rsidR="004930CE" w:rsidRPr="007118F9" w14:paraId="4D43BF79" w14:textId="77777777" w:rsidTr="00CC3A18">
              <w:trPr>
                <w:trHeight w:val="343"/>
              </w:trPr>
              <w:tc>
                <w:tcPr>
                  <w:tcW w:w="3947" w:type="dxa"/>
                  <w:shd w:val="clear" w:color="auto" w:fill="F3F3F3"/>
                </w:tcPr>
                <w:p w14:paraId="65BD5FC3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Nível de inglês</w:t>
                  </w:r>
                </w:p>
              </w:tc>
              <w:tc>
                <w:tcPr>
                  <w:tcW w:w="6591" w:type="dxa"/>
                </w:tcPr>
                <w:p w14:paraId="2D0FABEF" w14:textId="4DB90378" w:rsidR="004930CE" w:rsidRPr="004930CE" w:rsidRDefault="002D7E49" w:rsidP="00246EB9">
                  <w:pPr>
                    <w:pStyle w:val="ABLOCKPARA"/>
                    <w:tabs>
                      <w:tab w:val="left" w:pos="1070"/>
                    </w:tabs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{{c.nivelIngles}}</w:t>
                  </w:r>
                </w:p>
              </w:tc>
            </w:tr>
            <w:tr w:rsidR="004930CE" w:rsidRPr="007118F9" w14:paraId="3CA06058" w14:textId="77777777" w:rsidTr="00CC3A18">
              <w:trPr>
                <w:trHeight w:val="335"/>
              </w:trPr>
              <w:tc>
                <w:tcPr>
                  <w:tcW w:w="3947" w:type="dxa"/>
                  <w:shd w:val="clear" w:color="auto" w:fill="F3F3F3"/>
                </w:tcPr>
                <w:p w14:paraId="3B156205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Nível de espanhol</w:t>
                  </w:r>
                </w:p>
              </w:tc>
              <w:tc>
                <w:tcPr>
                  <w:tcW w:w="6591" w:type="dxa"/>
                </w:tcPr>
                <w:p w14:paraId="3E5E2438" w14:textId="1FE6C10D" w:rsidR="004930CE" w:rsidRPr="004930CE" w:rsidRDefault="002D7E49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{{c.nivelEspanhol}}</w:t>
                  </w:r>
                </w:p>
              </w:tc>
            </w:tr>
            <w:tr w:rsidR="004930CE" w:rsidRPr="007118F9" w14:paraId="2597C4FE" w14:textId="77777777" w:rsidTr="00CC3A18">
              <w:trPr>
                <w:trHeight w:val="343"/>
              </w:trPr>
              <w:tc>
                <w:tcPr>
                  <w:tcW w:w="3947" w:type="dxa"/>
                  <w:shd w:val="clear" w:color="auto" w:fill="F3F3F3"/>
                </w:tcPr>
                <w:p w14:paraId="6F9CEE4D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Base atual do profissional </w:t>
                  </w:r>
                </w:p>
              </w:tc>
              <w:tc>
                <w:tcPr>
                  <w:tcW w:w="6591" w:type="dxa"/>
                </w:tcPr>
                <w:p w14:paraId="726EF41C" w14:textId="26B1380A" w:rsidR="004930CE" w:rsidRPr="004930CE" w:rsidRDefault="00371A94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{{c.baseAtual}}</w:t>
                  </w:r>
                </w:p>
              </w:tc>
            </w:tr>
            <w:tr w:rsidR="004930CE" w:rsidRPr="007118F9" w14:paraId="53DD2653" w14:textId="77777777" w:rsidTr="00CC3A18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4A6D10A0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Disponibilidade </w:t>
                  </w:r>
                </w:p>
              </w:tc>
              <w:tc>
                <w:tcPr>
                  <w:tcW w:w="6591" w:type="dxa"/>
                </w:tcPr>
                <w:p w14:paraId="1D0F04AD" w14:textId="77777777" w:rsidR="00064350" w:rsidRDefault="00BE76F2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{{c.disponibilidade}}</w:t>
                  </w:r>
                </w:p>
                <w:p w14:paraId="5523A77C" w14:textId="50154357" w:rsidR="00BE76F2" w:rsidRPr="004930CE" w:rsidRDefault="002D7E49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  <w:tr w:rsidR="004930CE" w:rsidRPr="007118F9" w14:paraId="534D16B1" w14:textId="77777777" w:rsidTr="00CC3A18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661415AB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Recurso – Valor Salarial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(</w:t>
                  </w:r>
                  <w:r w:rsidR="00123B2D">
                    <w:rPr>
                      <w:rFonts w:ascii="Arial" w:hAnsi="Arial" w:cs="Arial"/>
                      <w:b/>
                      <w:sz w:val="18"/>
                      <w:szCs w:val="18"/>
                    </w:rPr>
                    <w:t>CLT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6591" w:type="dxa"/>
                </w:tcPr>
                <w:p w14:paraId="2B9020F5" w14:textId="2E9E3C48" w:rsidR="004930CE" w:rsidRPr="004930CE" w:rsidRDefault="00246EB9" w:rsidP="004930CE">
                  <w:pPr>
                    <w:pStyle w:val="ABLOCKPARA"/>
                    <w:spacing w:after="120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{{c.valorRecursoCLT}}</w:t>
                  </w:r>
                </w:p>
              </w:tc>
            </w:tr>
            <w:tr w:rsidR="004930CE" w:rsidRPr="007118F9" w14:paraId="27D6990E" w14:textId="77777777" w:rsidTr="00CC3A18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4F6C6D46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Consultoria – Valor Salarial + Impostos 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(</w:t>
                  </w:r>
                  <w:r w:rsidR="00123B2D">
                    <w:rPr>
                      <w:rFonts w:ascii="Arial" w:hAnsi="Arial" w:cs="Arial"/>
                      <w:b/>
                      <w:sz w:val="18"/>
                      <w:szCs w:val="18"/>
                    </w:rPr>
                    <w:t>CLT</w:t>
                  </w: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6591" w:type="dxa"/>
                </w:tcPr>
                <w:p w14:paraId="0DA902A1" w14:textId="111FBDF8" w:rsidR="004930CE" w:rsidRPr="004930CE" w:rsidRDefault="005B5104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{{c.valorConsultoriaCLT}}</w:t>
                  </w:r>
                </w:p>
              </w:tc>
            </w:tr>
            <w:tr w:rsidR="004930CE" w:rsidRPr="007118F9" w14:paraId="3AFA5782" w14:textId="77777777" w:rsidTr="00CC3A18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6EBA7B42" w14:textId="77777777" w:rsidR="004930CE" w:rsidRPr="007118F9" w:rsidRDefault="004930CE" w:rsidP="004930CE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Ex-funcionário Accenture?</w:t>
                  </w:r>
                </w:p>
              </w:tc>
              <w:tc>
                <w:tcPr>
                  <w:tcW w:w="6591" w:type="dxa"/>
                </w:tcPr>
                <w:p w14:paraId="031796A1" w14:textId="57503A8B" w:rsidR="004930CE" w:rsidRPr="004930CE" w:rsidRDefault="002F4B5B" w:rsidP="004930CE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{{c.exAccenture}}</w:t>
                  </w:r>
                </w:p>
              </w:tc>
            </w:tr>
            <w:tr w:rsidR="00CC3A18" w:rsidRPr="007118F9" w14:paraId="273074BA" w14:textId="77777777" w:rsidTr="00CC3A18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30FBF8D6" w14:textId="5A41571E" w:rsidR="00CC3A18" w:rsidRPr="007118F9" w:rsidRDefault="00CC3A18" w:rsidP="00CC3A18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7118F9">
                    <w:rPr>
                      <w:rFonts w:ascii="Arial" w:hAnsi="Arial" w:cs="Arial"/>
                      <w:b/>
                      <w:sz w:val="18"/>
                      <w:szCs w:val="18"/>
                    </w:rPr>
                    <w:t>Atuou em projetos Accenture?</w:t>
                  </w:r>
                </w:p>
              </w:tc>
              <w:tc>
                <w:tcPr>
                  <w:tcW w:w="6591" w:type="dxa"/>
                </w:tcPr>
                <w:p w14:paraId="4D85F5B8" w14:textId="7CECDB34" w:rsidR="00CC3A18" w:rsidRPr="004930CE" w:rsidRDefault="002F4B5B" w:rsidP="00CC3A18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{{c.atuouAccenture}}</w:t>
                  </w:r>
                </w:p>
              </w:tc>
            </w:tr>
          </w:tbl>
          <w:p w14:paraId="08FAD818" w14:textId="77777777" w:rsidR="00231128" w:rsidRPr="007118F9" w:rsidRDefault="00231128">
            <w:pPr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940F5E" w:rsidRPr="007118F9" w14:paraId="7F6E5840" w14:textId="77777777" w:rsidTr="002700FB">
        <w:trPr>
          <w:trHeight w:val="269"/>
          <w:tblCellSpacing w:w="0" w:type="dxa"/>
        </w:trPr>
        <w:tc>
          <w:tcPr>
            <w:tcW w:w="5000" w:type="pct"/>
            <w:gridSpan w:val="2"/>
            <w:vAlign w:val="center"/>
          </w:tcPr>
          <w:tbl>
            <w:tblPr>
              <w:tblW w:w="10538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947"/>
              <w:gridCol w:w="6591"/>
            </w:tblGrid>
            <w:tr w:rsidR="00CC3A18" w:rsidRPr="004930CE" w14:paraId="744C4D0F" w14:textId="77777777" w:rsidTr="000E6A60">
              <w:trPr>
                <w:trHeight w:val="265"/>
              </w:trPr>
              <w:tc>
                <w:tcPr>
                  <w:tcW w:w="3947" w:type="dxa"/>
                  <w:shd w:val="clear" w:color="auto" w:fill="F3F3F3"/>
                </w:tcPr>
                <w:p w14:paraId="786EC992" w14:textId="0E155B8A" w:rsidR="00CC3A18" w:rsidRPr="007118F9" w:rsidRDefault="0018162C" w:rsidP="00CC3A18">
                  <w:pPr>
                    <w:pStyle w:val="ABLOCKPARA"/>
                    <w:spacing w:after="120"/>
                    <w:jc w:val="both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Disponibilidade de agendas:</w:t>
                  </w:r>
                </w:p>
              </w:tc>
              <w:tc>
                <w:tcPr>
                  <w:tcW w:w="6591" w:type="dxa"/>
                </w:tcPr>
                <w:p w14:paraId="4D37E4AB" w14:textId="32EE92FC" w:rsidR="00CC3A18" w:rsidRPr="004930CE" w:rsidRDefault="00082607" w:rsidP="00CC3A18">
                  <w:pPr>
                    <w:pStyle w:val="ABLOCKPARA"/>
                    <w:spacing w:after="12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{{c.disponibilidadeAgendas}}</w:t>
                  </w:r>
                </w:p>
              </w:tc>
            </w:tr>
          </w:tbl>
          <w:p w14:paraId="41128B14" w14:textId="77777777" w:rsidR="00940F5E" w:rsidRPr="007118F9" w:rsidRDefault="00940F5E" w:rsidP="00940F5E">
            <w:pPr>
              <w:rPr>
                <w:rFonts w:ascii="Arial" w:hAnsi="Arial" w:cs="Arial"/>
              </w:rPr>
            </w:pPr>
          </w:p>
        </w:tc>
      </w:tr>
      <w:tr w:rsidR="0018162C" w:rsidRPr="007118F9" w14:paraId="2695C417" w14:textId="77777777" w:rsidTr="002700FB">
        <w:trPr>
          <w:trHeight w:val="269"/>
          <w:tblCellSpacing w:w="0" w:type="dxa"/>
        </w:trPr>
        <w:tc>
          <w:tcPr>
            <w:tcW w:w="5000" w:type="pct"/>
            <w:gridSpan w:val="2"/>
            <w:vAlign w:val="center"/>
          </w:tcPr>
          <w:p w14:paraId="71095892" w14:textId="77777777" w:rsidR="0018162C" w:rsidRDefault="0018162C" w:rsidP="00CC3A18">
            <w:pPr>
              <w:pStyle w:val="ABLOCKPARA"/>
              <w:spacing w:after="12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2C18EF3" w14:textId="77777777" w:rsidR="0018162C" w:rsidRDefault="0018162C" w:rsidP="00CC3A18">
            <w:pPr>
              <w:pStyle w:val="ABLOCKPARA"/>
              <w:spacing w:after="12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D4F46" w:rsidRPr="00A57436" w14:paraId="34FEC8A1" w14:textId="77777777" w:rsidTr="002700FB">
        <w:trPr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73C9539" w14:textId="77777777" w:rsidR="00FB1C39" w:rsidRPr="001932C5" w:rsidRDefault="003D5392" w:rsidP="00E83EB4">
            <w:pPr>
              <w:jc w:val="center"/>
              <w:rPr>
                <w:rFonts w:ascii="Arial" w:hAnsi="Arial" w:cs="Arial"/>
                <w:b/>
                <w:bCs/>
              </w:rPr>
            </w:pPr>
            <w:r w:rsidRPr="001932C5">
              <w:rPr>
                <w:rFonts w:ascii="Arial" w:hAnsi="Arial" w:cs="Arial"/>
                <w:b/>
                <w:bCs/>
              </w:rPr>
              <w:t>Q</w:t>
            </w:r>
            <w:r w:rsidR="001932C5" w:rsidRPr="001932C5">
              <w:rPr>
                <w:rFonts w:ascii="Arial" w:hAnsi="Arial" w:cs="Arial"/>
                <w:b/>
                <w:bCs/>
              </w:rPr>
              <w:t>ualificação</w:t>
            </w:r>
          </w:p>
          <w:p w14:paraId="7A357CDA" w14:textId="77777777" w:rsidR="00AD5F8C" w:rsidRPr="001932C5" w:rsidRDefault="00AD5F8C" w:rsidP="00EC4259">
            <w:pPr>
              <w:rPr>
                <w:rFonts w:ascii="Arial" w:hAnsi="Arial" w:cs="Arial"/>
                <w:b/>
                <w:bCs/>
              </w:rPr>
            </w:pPr>
          </w:p>
          <w:p w14:paraId="20012AB9" w14:textId="1AED7D8F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57436">
              <w:rPr>
                <w:rFonts w:ascii="Arial" w:hAnsi="Arial" w:cs="Arial"/>
                <w:sz w:val="18"/>
                <w:szCs w:val="18"/>
              </w:rPr>
              <w:t xml:space="preserve">{{c.qualificacao}}</w:t>
            </w:r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proofErr w:type="gramStart"/>
            <w:proofErr w:type="gramEnd"/>
          </w:p>
          <w:p w14:paraId="67616DE2" w14:textId="77777777" w:rsidR="00F96E8A" w:rsidRPr="00A57436" w:rsidRDefault="00F96E8A" w:rsidP="00A57436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2E50A90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>EWM – Extend Warehouse Management S/4 Hana – 1909.</w:t>
            </w:r>
          </w:p>
          <w:p w14:paraId="47D2F51A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 xml:space="preserve">{{#c.certificacoes}}</w:t>
            </w:r>
          </w:p>
          <w:p w14:paraId="47D2F51A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 xml:space="preserve">{{.}}</w:t>
            </w:r>
          </w:p>
          <w:p w14:paraId="47D2F51A" w14:textId="77777777" w:rsidR="00A57436" w:rsidRPr="00A57436" w:rsidRDefault="00A57436" w:rsidP="00A57436">
            <w:pPr>
              <w:jc w:val="both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57436">
              <w:rPr>
                <w:rFonts w:ascii="Arial" w:hAnsi="Arial" w:cs="Arial"/>
                <w:sz w:val="18"/>
                <w:szCs w:val="18"/>
                <w:lang w:val="en-US"/>
              </w:rPr>
              <w:t xml:space="preserve">{{/c.certificacoes}}</w:t>
            </w:r>
          </w:p>
        </w:tc>
      </w:tr>
      <w:tr w:rsidR="00911892" w:rsidRPr="00A300BA" w14:paraId="0E2E4EC8" w14:textId="77777777" w:rsidTr="002700FB">
        <w:trPr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639FA2" w14:textId="77777777" w:rsidR="00E83EB4" w:rsidRPr="00A57436" w:rsidRDefault="00E83EB4" w:rsidP="00AC627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13997980" w14:textId="2287AB1F" w:rsidR="00382704" w:rsidRPr="00EB6136" w:rsidRDefault="001932C5" w:rsidP="00EB6136">
            <w:pPr>
              <w:jc w:val="center"/>
              <w:rPr>
                <w:rFonts w:ascii="Arial" w:hAnsi="Arial" w:cs="Arial"/>
                <w:b/>
                <w:bCs/>
              </w:rPr>
            </w:pPr>
            <w:r w:rsidRPr="00EB6136">
              <w:rPr>
                <w:rFonts w:ascii="Arial" w:hAnsi="Arial" w:cs="Arial"/>
                <w:b/>
                <w:bCs/>
              </w:rPr>
              <w:t>Experiência Profissional</w:t>
            </w:r>
          </w:p>
          <w:p w14:paraId="2D639FA2" w14:textId="77777777" w:rsidR="00E83EB4" w:rsidRPr="00A57436" w:rsidRDefault="00E83EB4" w:rsidP="00AC627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 xml:space="preserve">{{#c.experiencias}}</w:t>
            </w:r>
          </w:p>
          <w:p w14:paraId="7D2C3CA5" w14:textId="77777777" w:rsidR="00997F54" w:rsidRPr="00997F54" w:rsidRDefault="00997F54" w:rsidP="00997F54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97F5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{{.empresa}}</w:t>
            </w:r>
            <w:proofErr w:type="spellEnd"/>
            <w:proofErr w:type="spellStart"/>
            <w:proofErr w:type="spellEnd"/>
          </w:p>
          <w:p w14:paraId="6393D347" w14:textId="60A28003" w:rsidR="00EB6136" w:rsidRPr="00EB6136" w:rsidRDefault="00EB6136" w:rsidP="00EB6136">
            <w:pPr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{?{.cargo != ''}}Cargo: {{.cargo}}{{/}}</w:t>
            </w:r>
          </w:p>
          <w:p w14:paraId="391D46E0" w14:textId="1B48DBD3" w:rsidR="00EB6136" w:rsidRPr="00EB6136" w:rsidRDefault="00EB6136" w:rsidP="00EB6136">
            <w:pPr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{?{.periodo != ''}}Período: {{.periodo}}{{/}}</w:t>
            </w:r>
            <w:proofErr w:type="gramStart"/>
            <w:proofErr w:type="gramEnd"/>
            <w:proofErr w:type="gramStart"/>
            <w:proofErr w:type="gramEnd"/>
          </w:p>
          <w:p w14:paraId="3334D16C" w14:textId="58C0DA57" w:rsidR="00EB6136" w:rsidRPr="00EB6136" w:rsidRDefault="00EB6136" w:rsidP="00EB6136">
            <w:pPr>
              <w:numPr>
                <w:ilvl w:val="0"/>
                <w:numId w:val="9"/>
              </w:numPr>
              <w:rPr>
                <w:rFonts w:ascii="Arial" w:hAnsi="Arial" w:cs="Arial"/>
                <w:sz w:val="18"/>
                <w:szCs w:val="18"/>
              </w:rPr>
            </w:pPr>
            <w:r w:rsidRPr="00EB6136">
              <w:rPr>
                <w:rFonts w:ascii="Arial" w:hAnsi="Arial" w:cs="Arial"/>
                <w:sz w:val="18"/>
                <w:szCs w:val="18"/>
              </w:rPr>
              <w:t xml:space="preserve">{?{.local != ''}}Local: {{.local}}{{/}}</w:t>
            </w:r>
          </w:p>
          <w:p w14:paraId="1EE717C5" w14:textId="242511C1" w:rsidR="00EB6136" w:rsidRDefault="009A07C7" w:rsidP="009E497B">
            <w:pPr>
              <w:numPr>
                <w:ilvl w:val="0"/>
                <w:numId w:val="9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{?{.atividades != ''}}Atividades: {{.atividades}}{{/}}</w:t>
            </w:r>
            <w:proofErr w:type="spellStart"/>
            <w:proofErr w:type="spellEnd"/>
            <w:proofErr w:type="spellStart"/>
            <w:proofErr w:type="spellEnd"/>
          </w:p>
          <w:p w14:paraId="6A1E7A5B" w14:textId="77777777" w:rsidR="009E497B" w:rsidRPr="009E497B" w:rsidRDefault="009E497B" w:rsidP="009E497B">
            <w:pPr>
              <w:ind w:left="72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D639FA2" w14:textId="77777777" w:rsidR="00E83EB4" w:rsidRPr="00A57436" w:rsidRDefault="00E83EB4" w:rsidP="00AC6270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t xml:space="preserve">{{/c.experiencias}}</w:t>
            </w:r>
          </w:p>
        </w:tc>
      </w:tr>
      <w:tr w:rsidR="00055389" w:rsidRPr="007118F9" w14:paraId="55252BD7" w14:textId="77777777" w:rsidTr="00E83EB4">
        <w:trPr>
          <w:trHeight w:val="308"/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911025" w14:textId="77777777" w:rsidR="00055389" w:rsidRPr="00367200" w:rsidRDefault="000241F9" w:rsidP="00E83EB4">
            <w:pPr>
              <w:jc w:val="center"/>
              <w:rPr>
                <w:rFonts w:ascii="Arial" w:eastAsia="Arial Unicode MS" w:hAnsi="Arial" w:cs="Arial"/>
                <w:color w:val="000000" w:themeColor="text1"/>
              </w:rPr>
            </w:pPr>
            <w:r w:rsidRPr="00367200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 xml:space="preserve">Referências </w:t>
            </w:r>
          </w:p>
        </w:tc>
      </w:tr>
      <w:tr w:rsidR="00055389" w:rsidRPr="00011B36" w14:paraId="0A716C2F" w14:textId="77777777" w:rsidTr="001B74A0">
        <w:trPr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0FAD20" w14:textId="04E843F4" w:rsidR="00040EC7" w:rsidRPr="00011B36" w:rsidRDefault="00775DD2" w:rsidP="00583676">
            <w:pPr>
              <w:pStyle w:val="NormalWeb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011B36">
              <w:rPr>
                <w:rFonts w:ascii="Arial" w:hAnsi="Arial" w:cs="Arial"/>
                <w:sz w:val="18"/>
                <w:szCs w:val="18"/>
                <w:lang w:val="en-GB"/>
              </w:rPr>
              <w:t xml:space="preserve">{{c.referencias}}</w:t>
            </w:r>
          </w:p>
        </w:tc>
      </w:tr>
      <w:tr w:rsidR="00E83EB4" w:rsidRPr="007118F9" w14:paraId="65FAC5FC" w14:textId="77777777" w:rsidTr="001B74A0">
        <w:trPr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500C75" w14:textId="77777777" w:rsidR="00E83EB4" w:rsidRPr="007118F9" w:rsidRDefault="000241F9" w:rsidP="00E83EB4">
            <w:pPr>
              <w:pStyle w:val="NormalWeb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</w:rPr>
              <w:t>Formação, Cursos e Certificações</w:t>
            </w:r>
          </w:p>
        </w:tc>
      </w:tr>
      <w:tr w:rsidR="00E83EB4" w:rsidRPr="00633245" w14:paraId="447DD8DB" w14:textId="77777777" w:rsidTr="001B74A0">
        <w:trPr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3FF4CE" w14:textId="77777777" w:rsidR="006F5B73" w:rsidRDefault="006F5B73" w:rsidP="006F5B73">
            <w:pPr>
              <w:tabs>
                <w:tab w:val="left" w:pos="30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t xml:space="preserve"/>
            </w:r>
          </w:p>
          <w:p w14:paraId="563FF4CE" w14:textId="77777777" w:rsidR="006F5B73" w:rsidRDefault="006F5B73" w:rsidP="006F5B73">
            <w:pPr>
              <w:tabs>
                <w:tab w:val="left" w:pos="30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t xml:space="preserve">{{c.formacao}}</w:t>
            </w:r>
          </w:p>
          <w:p w14:paraId="563FF4CE" w14:textId="77777777" w:rsidR="006F5B73" w:rsidRDefault="006F5B73" w:rsidP="006F5B73">
            <w:pPr>
              <w:tabs>
                <w:tab w:val="left" w:pos="30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t xml:space="preserve"/>
            </w:r>
          </w:p>
        </w:tc>
      </w:tr>
      <w:tr w:rsidR="00E83EB4" w:rsidRPr="007118F9" w14:paraId="1A336808" w14:textId="77777777" w:rsidTr="00E83EB4">
        <w:trPr>
          <w:trHeight w:val="227"/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AF52905" w14:textId="77777777" w:rsidR="00E83EB4" w:rsidRPr="00AB6E97" w:rsidRDefault="002441B8" w:rsidP="00E83E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441B8">
              <w:rPr>
                <w:rFonts w:ascii="Arial" w:hAnsi="Arial" w:cs="Arial"/>
                <w:b/>
              </w:rPr>
              <w:t>Parecer da Entrevista (Obrigatório)</w:t>
            </w:r>
          </w:p>
        </w:tc>
      </w:tr>
      <w:tr w:rsidR="00E83EB4" w:rsidRPr="002441B8" w14:paraId="01686558" w14:textId="77777777" w:rsidTr="001C0E63">
        <w:trPr>
          <w:trHeight w:val="1196"/>
          <w:tblCellSpacing w:w="0" w:type="dxa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07D44E" w14:textId="41A6BCEE" w:rsidR="007F15A3" w:rsidRPr="007F15A3" w:rsidRDefault="000925E4" w:rsidP="00E24AD4">
            <w:pPr>
              <w:jc w:val="both"/>
              <w:rPr>
                <w:rFonts w:ascii="Tahoma" w:eastAsia="Tahoma" w:hAnsi="Tahoma" w:cs="Tahoma"/>
                <w:bCs/>
                <w:sz w:val="18"/>
                <w:szCs w:val="18"/>
              </w:rPr>
            </w:pPr>
            <w:r w:rsidRPr="000925E4">
              <w:rPr>
                <w:rFonts w:ascii="Arial" w:hAnsi="Arial" w:cs="Arial"/>
                <w:sz w:val="18"/>
                <w:szCs w:val="18"/>
              </w:rPr>
              <w:t xml:space="preserve">{{c.parecer}}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14:paraId="0EA89B92" w14:textId="1A2E98B5" w:rsidR="00EA3479" w:rsidRDefault="00EA3479"/>
    <w:sectPr w:rsidR="00EA3479">
      <w:pgSz w:w="12240" w:h="15840"/>
      <w:pgMar w:top="719" w:right="900" w:bottom="719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BF2D3" w14:textId="77777777" w:rsidR="00D157EA" w:rsidRDefault="00D157EA" w:rsidP="00CE5090">
      <w:r>
        <w:separator/>
      </w:r>
    </w:p>
  </w:endnote>
  <w:endnote w:type="continuationSeparator" w:id="0">
    <w:p w14:paraId="02816B65" w14:textId="77777777" w:rsidR="00D157EA" w:rsidRDefault="00D157EA" w:rsidP="00CE5090">
      <w:r>
        <w:continuationSeparator/>
      </w:r>
    </w:p>
  </w:endnote>
  <w:endnote w:type="continuationNotice" w:id="1">
    <w:p w14:paraId="711F66CE" w14:textId="77777777" w:rsidR="00D157EA" w:rsidRDefault="00D157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44120" w14:textId="77777777" w:rsidR="00D157EA" w:rsidRDefault="00D157EA" w:rsidP="00CE5090">
      <w:r>
        <w:separator/>
      </w:r>
    </w:p>
  </w:footnote>
  <w:footnote w:type="continuationSeparator" w:id="0">
    <w:p w14:paraId="7375B191" w14:textId="77777777" w:rsidR="00D157EA" w:rsidRDefault="00D157EA" w:rsidP="00CE5090">
      <w:r>
        <w:continuationSeparator/>
      </w:r>
    </w:p>
  </w:footnote>
  <w:footnote w:type="continuationNotice" w:id="1">
    <w:p w14:paraId="369A2A36" w14:textId="77777777" w:rsidR="00D157EA" w:rsidRDefault="00D157E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17F8"/>
    <w:multiLevelType w:val="multilevel"/>
    <w:tmpl w:val="552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B1EAD"/>
    <w:multiLevelType w:val="hybridMultilevel"/>
    <w:tmpl w:val="13D895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B5B54"/>
    <w:multiLevelType w:val="multilevel"/>
    <w:tmpl w:val="D3AA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C06A6"/>
    <w:multiLevelType w:val="multilevel"/>
    <w:tmpl w:val="764A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C7FF4"/>
    <w:multiLevelType w:val="multilevel"/>
    <w:tmpl w:val="2B1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54FA4"/>
    <w:multiLevelType w:val="multilevel"/>
    <w:tmpl w:val="219A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B242D"/>
    <w:multiLevelType w:val="multilevel"/>
    <w:tmpl w:val="218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11FAF"/>
    <w:multiLevelType w:val="multilevel"/>
    <w:tmpl w:val="7C9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96BDE"/>
    <w:multiLevelType w:val="multilevel"/>
    <w:tmpl w:val="ED28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85C7B"/>
    <w:multiLevelType w:val="multilevel"/>
    <w:tmpl w:val="3EFC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7326A"/>
    <w:multiLevelType w:val="multilevel"/>
    <w:tmpl w:val="99BA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9411B"/>
    <w:multiLevelType w:val="multilevel"/>
    <w:tmpl w:val="FA9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73F74"/>
    <w:multiLevelType w:val="multilevel"/>
    <w:tmpl w:val="1BDA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A722A"/>
    <w:multiLevelType w:val="multilevel"/>
    <w:tmpl w:val="1300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74AAB"/>
    <w:multiLevelType w:val="multilevel"/>
    <w:tmpl w:val="80A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239E6"/>
    <w:multiLevelType w:val="multilevel"/>
    <w:tmpl w:val="BBAA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322967">
    <w:abstractNumId w:val="1"/>
  </w:num>
  <w:num w:numId="2" w16cid:durableId="500001577">
    <w:abstractNumId w:val="0"/>
  </w:num>
  <w:num w:numId="3" w16cid:durableId="158555">
    <w:abstractNumId w:val="2"/>
  </w:num>
  <w:num w:numId="4" w16cid:durableId="1975719986">
    <w:abstractNumId w:val="6"/>
  </w:num>
  <w:num w:numId="5" w16cid:durableId="2035107699">
    <w:abstractNumId w:val="15"/>
  </w:num>
  <w:num w:numId="6" w16cid:durableId="1236208460">
    <w:abstractNumId w:val="10"/>
  </w:num>
  <w:num w:numId="7" w16cid:durableId="945231952">
    <w:abstractNumId w:val="3"/>
  </w:num>
  <w:num w:numId="8" w16cid:durableId="1886597413">
    <w:abstractNumId w:val="12"/>
  </w:num>
  <w:num w:numId="9" w16cid:durableId="438643862">
    <w:abstractNumId w:val="9"/>
  </w:num>
  <w:num w:numId="10" w16cid:durableId="306709365">
    <w:abstractNumId w:val="5"/>
  </w:num>
  <w:num w:numId="11" w16cid:durableId="1459646736">
    <w:abstractNumId w:val="13"/>
  </w:num>
  <w:num w:numId="12" w16cid:durableId="1376730965">
    <w:abstractNumId w:val="7"/>
  </w:num>
  <w:num w:numId="13" w16cid:durableId="1661155189">
    <w:abstractNumId w:val="11"/>
  </w:num>
  <w:num w:numId="14" w16cid:durableId="1583249386">
    <w:abstractNumId w:val="8"/>
  </w:num>
  <w:num w:numId="15" w16cid:durableId="337536065">
    <w:abstractNumId w:val="4"/>
  </w:num>
  <w:num w:numId="16" w16cid:durableId="1883712885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F3"/>
    <w:rsid w:val="00000B5E"/>
    <w:rsid w:val="00000D9A"/>
    <w:rsid w:val="00002226"/>
    <w:rsid w:val="0000247D"/>
    <w:rsid w:val="00006D22"/>
    <w:rsid w:val="00011B36"/>
    <w:rsid w:val="00011FF1"/>
    <w:rsid w:val="000157DD"/>
    <w:rsid w:val="00015C00"/>
    <w:rsid w:val="00016561"/>
    <w:rsid w:val="00021D60"/>
    <w:rsid w:val="000241F9"/>
    <w:rsid w:val="00025D72"/>
    <w:rsid w:val="00040EC7"/>
    <w:rsid w:val="000412AF"/>
    <w:rsid w:val="0004242E"/>
    <w:rsid w:val="00042B63"/>
    <w:rsid w:val="00053B8A"/>
    <w:rsid w:val="00053EDF"/>
    <w:rsid w:val="00055389"/>
    <w:rsid w:val="00056F92"/>
    <w:rsid w:val="000606E8"/>
    <w:rsid w:val="0006370B"/>
    <w:rsid w:val="00063D0B"/>
    <w:rsid w:val="00064350"/>
    <w:rsid w:val="00071B4D"/>
    <w:rsid w:val="00075530"/>
    <w:rsid w:val="00075D60"/>
    <w:rsid w:val="00077DFC"/>
    <w:rsid w:val="00077E32"/>
    <w:rsid w:val="00082607"/>
    <w:rsid w:val="000828FF"/>
    <w:rsid w:val="00086306"/>
    <w:rsid w:val="000925E4"/>
    <w:rsid w:val="00096471"/>
    <w:rsid w:val="00097363"/>
    <w:rsid w:val="000A1BAB"/>
    <w:rsid w:val="000B0B13"/>
    <w:rsid w:val="000B59EC"/>
    <w:rsid w:val="000B6B1B"/>
    <w:rsid w:val="000B6BCF"/>
    <w:rsid w:val="000B6F35"/>
    <w:rsid w:val="000C037D"/>
    <w:rsid w:val="000C27CB"/>
    <w:rsid w:val="000D3100"/>
    <w:rsid w:val="000E0AA4"/>
    <w:rsid w:val="000E4866"/>
    <w:rsid w:val="000F649A"/>
    <w:rsid w:val="000F6BA8"/>
    <w:rsid w:val="000F7EA7"/>
    <w:rsid w:val="000F7F9E"/>
    <w:rsid w:val="001064DC"/>
    <w:rsid w:val="00110DC9"/>
    <w:rsid w:val="0011322D"/>
    <w:rsid w:val="001159F5"/>
    <w:rsid w:val="00117001"/>
    <w:rsid w:val="00120928"/>
    <w:rsid w:val="00121441"/>
    <w:rsid w:val="00121A25"/>
    <w:rsid w:val="00123B2D"/>
    <w:rsid w:val="00124326"/>
    <w:rsid w:val="00126067"/>
    <w:rsid w:val="00127482"/>
    <w:rsid w:val="00127D6F"/>
    <w:rsid w:val="001330DB"/>
    <w:rsid w:val="001334FD"/>
    <w:rsid w:val="00134960"/>
    <w:rsid w:val="00134B1E"/>
    <w:rsid w:val="00137F15"/>
    <w:rsid w:val="001412B5"/>
    <w:rsid w:val="00144E0E"/>
    <w:rsid w:val="00145371"/>
    <w:rsid w:val="0014561A"/>
    <w:rsid w:val="00145C5B"/>
    <w:rsid w:val="0014612E"/>
    <w:rsid w:val="00146CB2"/>
    <w:rsid w:val="00155F09"/>
    <w:rsid w:val="00161D5D"/>
    <w:rsid w:val="00161E8D"/>
    <w:rsid w:val="00164D62"/>
    <w:rsid w:val="00165C51"/>
    <w:rsid w:val="00167A7E"/>
    <w:rsid w:val="00170911"/>
    <w:rsid w:val="00172F8A"/>
    <w:rsid w:val="0018162C"/>
    <w:rsid w:val="00185160"/>
    <w:rsid w:val="001932C5"/>
    <w:rsid w:val="00194BAD"/>
    <w:rsid w:val="00196333"/>
    <w:rsid w:val="001A079E"/>
    <w:rsid w:val="001A619F"/>
    <w:rsid w:val="001B74A0"/>
    <w:rsid w:val="001B7713"/>
    <w:rsid w:val="001B7CE4"/>
    <w:rsid w:val="001C0E63"/>
    <w:rsid w:val="001C744D"/>
    <w:rsid w:val="001D3C41"/>
    <w:rsid w:val="001D4580"/>
    <w:rsid w:val="001D72AC"/>
    <w:rsid w:val="001D7D7E"/>
    <w:rsid w:val="001E0122"/>
    <w:rsid w:val="001E2AC3"/>
    <w:rsid w:val="001E3B6A"/>
    <w:rsid w:val="001F26D4"/>
    <w:rsid w:val="001F4EE1"/>
    <w:rsid w:val="001F73C9"/>
    <w:rsid w:val="00200AE6"/>
    <w:rsid w:val="00202D5A"/>
    <w:rsid w:val="00204F85"/>
    <w:rsid w:val="002055B2"/>
    <w:rsid w:val="00205AE0"/>
    <w:rsid w:val="00206BEE"/>
    <w:rsid w:val="0020784B"/>
    <w:rsid w:val="0021094A"/>
    <w:rsid w:val="00210BB8"/>
    <w:rsid w:val="00210F8F"/>
    <w:rsid w:val="00214DF7"/>
    <w:rsid w:val="00231128"/>
    <w:rsid w:val="0023608A"/>
    <w:rsid w:val="002377B9"/>
    <w:rsid w:val="00242E32"/>
    <w:rsid w:val="00243814"/>
    <w:rsid w:val="002441B8"/>
    <w:rsid w:val="00245ABD"/>
    <w:rsid w:val="002468CB"/>
    <w:rsid w:val="00246EB9"/>
    <w:rsid w:val="00254633"/>
    <w:rsid w:val="0025564E"/>
    <w:rsid w:val="002608F9"/>
    <w:rsid w:val="00261221"/>
    <w:rsid w:val="00261279"/>
    <w:rsid w:val="002621CF"/>
    <w:rsid w:val="0026288D"/>
    <w:rsid w:val="002642B3"/>
    <w:rsid w:val="00264A7F"/>
    <w:rsid w:val="002700FB"/>
    <w:rsid w:val="002732EF"/>
    <w:rsid w:val="00274699"/>
    <w:rsid w:val="00281C73"/>
    <w:rsid w:val="00284C4A"/>
    <w:rsid w:val="0028537A"/>
    <w:rsid w:val="00292CE3"/>
    <w:rsid w:val="00295FB8"/>
    <w:rsid w:val="0029699E"/>
    <w:rsid w:val="002A4230"/>
    <w:rsid w:val="002B002C"/>
    <w:rsid w:val="002B0E5F"/>
    <w:rsid w:val="002B2BEA"/>
    <w:rsid w:val="002B58BE"/>
    <w:rsid w:val="002C123F"/>
    <w:rsid w:val="002C6EBD"/>
    <w:rsid w:val="002D02F5"/>
    <w:rsid w:val="002D3F7E"/>
    <w:rsid w:val="002D5BD4"/>
    <w:rsid w:val="002D7E49"/>
    <w:rsid w:val="002D7EB8"/>
    <w:rsid w:val="002E12CE"/>
    <w:rsid w:val="002E163F"/>
    <w:rsid w:val="002E5449"/>
    <w:rsid w:val="002F4B5B"/>
    <w:rsid w:val="002F7E3A"/>
    <w:rsid w:val="00300FF8"/>
    <w:rsid w:val="00302F23"/>
    <w:rsid w:val="00306427"/>
    <w:rsid w:val="00311248"/>
    <w:rsid w:val="00324C34"/>
    <w:rsid w:val="00337700"/>
    <w:rsid w:val="00351BDC"/>
    <w:rsid w:val="003520C9"/>
    <w:rsid w:val="003603C9"/>
    <w:rsid w:val="00364B04"/>
    <w:rsid w:val="00367200"/>
    <w:rsid w:val="00371A94"/>
    <w:rsid w:val="00371B2A"/>
    <w:rsid w:val="00380280"/>
    <w:rsid w:val="0038125C"/>
    <w:rsid w:val="0038189A"/>
    <w:rsid w:val="00382704"/>
    <w:rsid w:val="00386BA0"/>
    <w:rsid w:val="00387604"/>
    <w:rsid w:val="00390AD4"/>
    <w:rsid w:val="00391BBF"/>
    <w:rsid w:val="00394C76"/>
    <w:rsid w:val="00396467"/>
    <w:rsid w:val="00396A31"/>
    <w:rsid w:val="00396CED"/>
    <w:rsid w:val="003A16DE"/>
    <w:rsid w:val="003A1B67"/>
    <w:rsid w:val="003A2BAA"/>
    <w:rsid w:val="003A3917"/>
    <w:rsid w:val="003A4719"/>
    <w:rsid w:val="003A7432"/>
    <w:rsid w:val="003B05DB"/>
    <w:rsid w:val="003B0FA2"/>
    <w:rsid w:val="003B17CD"/>
    <w:rsid w:val="003B587A"/>
    <w:rsid w:val="003B5C3F"/>
    <w:rsid w:val="003D18BC"/>
    <w:rsid w:val="003D2213"/>
    <w:rsid w:val="003D5392"/>
    <w:rsid w:val="003D736B"/>
    <w:rsid w:val="003D73BD"/>
    <w:rsid w:val="003E065D"/>
    <w:rsid w:val="003E06D7"/>
    <w:rsid w:val="003E111D"/>
    <w:rsid w:val="003E14A2"/>
    <w:rsid w:val="003F758A"/>
    <w:rsid w:val="00401383"/>
    <w:rsid w:val="00404FC8"/>
    <w:rsid w:val="00411D1F"/>
    <w:rsid w:val="004137BD"/>
    <w:rsid w:val="004159D1"/>
    <w:rsid w:val="00416607"/>
    <w:rsid w:val="004333CF"/>
    <w:rsid w:val="004352A2"/>
    <w:rsid w:val="0044527D"/>
    <w:rsid w:val="0046115A"/>
    <w:rsid w:val="004632CB"/>
    <w:rsid w:val="00474373"/>
    <w:rsid w:val="004751A0"/>
    <w:rsid w:val="004751D7"/>
    <w:rsid w:val="004769FB"/>
    <w:rsid w:val="00476E05"/>
    <w:rsid w:val="00482C82"/>
    <w:rsid w:val="00486D10"/>
    <w:rsid w:val="00486DF5"/>
    <w:rsid w:val="00487040"/>
    <w:rsid w:val="004930CE"/>
    <w:rsid w:val="00496D53"/>
    <w:rsid w:val="004A319C"/>
    <w:rsid w:val="004A63F6"/>
    <w:rsid w:val="004B6FAF"/>
    <w:rsid w:val="004C3A9A"/>
    <w:rsid w:val="004C77E0"/>
    <w:rsid w:val="004E0E96"/>
    <w:rsid w:val="004E1623"/>
    <w:rsid w:val="004E1AEF"/>
    <w:rsid w:val="004E2AA9"/>
    <w:rsid w:val="004F5F55"/>
    <w:rsid w:val="005019D7"/>
    <w:rsid w:val="00506357"/>
    <w:rsid w:val="005121C0"/>
    <w:rsid w:val="005141FC"/>
    <w:rsid w:val="00517546"/>
    <w:rsid w:val="00522C40"/>
    <w:rsid w:val="00523241"/>
    <w:rsid w:val="00525219"/>
    <w:rsid w:val="0053683F"/>
    <w:rsid w:val="00544694"/>
    <w:rsid w:val="0055034A"/>
    <w:rsid w:val="00550CB6"/>
    <w:rsid w:val="005577D2"/>
    <w:rsid w:val="00557CCE"/>
    <w:rsid w:val="0056008D"/>
    <w:rsid w:val="00563E45"/>
    <w:rsid w:val="00564347"/>
    <w:rsid w:val="005646B1"/>
    <w:rsid w:val="00564866"/>
    <w:rsid w:val="00574ED3"/>
    <w:rsid w:val="00577D49"/>
    <w:rsid w:val="005806D2"/>
    <w:rsid w:val="005808E6"/>
    <w:rsid w:val="00580B55"/>
    <w:rsid w:val="0058170B"/>
    <w:rsid w:val="00583676"/>
    <w:rsid w:val="00585702"/>
    <w:rsid w:val="00593C9C"/>
    <w:rsid w:val="005A43C5"/>
    <w:rsid w:val="005B3695"/>
    <w:rsid w:val="005B5104"/>
    <w:rsid w:val="005C005E"/>
    <w:rsid w:val="005C1010"/>
    <w:rsid w:val="005C1CDD"/>
    <w:rsid w:val="005C24AD"/>
    <w:rsid w:val="005C24FB"/>
    <w:rsid w:val="005C285B"/>
    <w:rsid w:val="005C413D"/>
    <w:rsid w:val="005C4322"/>
    <w:rsid w:val="005C44BC"/>
    <w:rsid w:val="005D13D0"/>
    <w:rsid w:val="005D428C"/>
    <w:rsid w:val="005D4F46"/>
    <w:rsid w:val="005D51A7"/>
    <w:rsid w:val="005E01F3"/>
    <w:rsid w:val="005E2140"/>
    <w:rsid w:val="005E6D03"/>
    <w:rsid w:val="005F23EE"/>
    <w:rsid w:val="00607427"/>
    <w:rsid w:val="00613B15"/>
    <w:rsid w:val="00615597"/>
    <w:rsid w:val="00615762"/>
    <w:rsid w:val="006203D9"/>
    <w:rsid w:val="00623AB2"/>
    <w:rsid w:val="00624153"/>
    <w:rsid w:val="00633245"/>
    <w:rsid w:val="00635245"/>
    <w:rsid w:val="0063540F"/>
    <w:rsid w:val="00640316"/>
    <w:rsid w:val="00641741"/>
    <w:rsid w:val="006479B0"/>
    <w:rsid w:val="00656DF9"/>
    <w:rsid w:val="006671F4"/>
    <w:rsid w:val="00692AA0"/>
    <w:rsid w:val="0069493F"/>
    <w:rsid w:val="00694961"/>
    <w:rsid w:val="006956A6"/>
    <w:rsid w:val="00697858"/>
    <w:rsid w:val="006A01E6"/>
    <w:rsid w:val="006A0CE1"/>
    <w:rsid w:val="006A4A3A"/>
    <w:rsid w:val="006B2F5B"/>
    <w:rsid w:val="006B3514"/>
    <w:rsid w:val="006B3F3D"/>
    <w:rsid w:val="006B4610"/>
    <w:rsid w:val="006B5262"/>
    <w:rsid w:val="006C3C23"/>
    <w:rsid w:val="006D23DF"/>
    <w:rsid w:val="006E70F9"/>
    <w:rsid w:val="006F5B73"/>
    <w:rsid w:val="006F6AB1"/>
    <w:rsid w:val="007118F9"/>
    <w:rsid w:val="0071255D"/>
    <w:rsid w:val="00712885"/>
    <w:rsid w:val="007321B8"/>
    <w:rsid w:val="00732D59"/>
    <w:rsid w:val="0073668D"/>
    <w:rsid w:val="00740F36"/>
    <w:rsid w:val="007410BB"/>
    <w:rsid w:val="00742C3F"/>
    <w:rsid w:val="0074555C"/>
    <w:rsid w:val="007506AC"/>
    <w:rsid w:val="007517FF"/>
    <w:rsid w:val="00753582"/>
    <w:rsid w:val="00755279"/>
    <w:rsid w:val="00757C11"/>
    <w:rsid w:val="00757CED"/>
    <w:rsid w:val="00757DE5"/>
    <w:rsid w:val="007631C0"/>
    <w:rsid w:val="0077125C"/>
    <w:rsid w:val="00771848"/>
    <w:rsid w:val="00775687"/>
    <w:rsid w:val="00775DD2"/>
    <w:rsid w:val="00781A5E"/>
    <w:rsid w:val="0078240A"/>
    <w:rsid w:val="007831BD"/>
    <w:rsid w:val="00784946"/>
    <w:rsid w:val="00797DDD"/>
    <w:rsid w:val="007A45B1"/>
    <w:rsid w:val="007A7F8D"/>
    <w:rsid w:val="007B2503"/>
    <w:rsid w:val="007B7C37"/>
    <w:rsid w:val="007B7F3A"/>
    <w:rsid w:val="007C1689"/>
    <w:rsid w:val="007C191C"/>
    <w:rsid w:val="007C4B93"/>
    <w:rsid w:val="007C681C"/>
    <w:rsid w:val="007C73B0"/>
    <w:rsid w:val="007D0235"/>
    <w:rsid w:val="007D1E37"/>
    <w:rsid w:val="007D4C65"/>
    <w:rsid w:val="007D5EEF"/>
    <w:rsid w:val="007E396B"/>
    <w:rsid w:val="007F15A3"/>
    <w:rsid w:val="007F2662"/>
    <w:rsid w:val="007F325E"/>
    <w:rsid w:val="007F4F82"/>
    <w:rsid w:val="00800A62"/>
    <w:rsid w:val="0081465A"/>
    <w:rsid w:val="00817C2F"/>
    <w:rsid w:val="00820221"/>
    <w:rsid w:val="00827395"/>
    <w:rsid w:val="00827429"/>
    <w:rsid w:val="00830CB7"/>
    <w:rsid w:val="00831257"/>
    <w:rsid w:val="00831E62"/>
    <w:rsid w:val="008466FE"/>
    <w:rsid w:val="0085346C"/>
    <w:rsid w:val="0086027B"/>
    <w:rsid w:val="008627D6"/>
    <w:rsid w:val="00866576"/>
    <w:rsid w:val="00867CE6"/>
    <w:rsid w:val="008760CD"/>
    <w:rsid w:val="00876F1F"/>
    <w:rsid w:val="008801C8"/>
    <w:rsid w:val="00881F6D"/>
    <w:rsid w:val="00882516"/>
    <w:rsid w:val="008830AD"/>
    <w:rsid w:val="00885221"/>
    <w:rsid w:val="00886032"/>
    <w:rsid w:val="00886749"/>
    <w:rsid w:val="008922B7"/>
    <w:rsid w:val="008942A3"/>
    <w:rsid w:val="00897AF6"/>
    <w:rsid w:val="008A3789"/>
    <w:rsid w:val="008B3ABA"/>
    <w:rsid w:val="008B406B"/>
    <w:rsid w:val="008B468F"/>
    <w:rsid w:val="008B6C85"/>
    <w:rsid w:val="008E58C0"/>
    <w:rsid w:val="008E76A4"/>
    <w:rsid w:val="008F20E4"/>
    <w:rsid w:val="008F31C2"/>
    <w:rsid w:val="008F3E3C"/>
    <w:rsid w:val="008F4A55"/>
    <w:rsid w:val="008F7502"/>
    <w:rsid w:val="00907216"/>
    <w:rsid w:val="009106F5"/>
    <w:rsid w:val="00911892"/>
    <w:rsid w:val="00915298"/>
    <w:rsid w:val="00916496"/>
    <w:rsid w:val="00924E4D"/>
    <w:rsid w:val="0092537A"/>
    <w:rsid w:val="00926AC4"/>
    <w:rsid w:val="00933930"/>
    <w:rsid w:val="00933E71"/>
    <w:rsid w:val="00935FF8"/>
    <w:rsid w:val="00940F5E"/>
    <w:rsid w:val="00941BF6"/>
    <w:rsid w:val="0094364E"/>
    <w:rsid w:val="00943BE4"/>
    <w:rsid w:val="0095273F"/>
    <w:rsid w:val="00964176"/>
    <w:rsid w:val="0097027F"/>
    <w:rsid w:val="00973F67"/>
    <w:rsid w:val="00974A30"/>
    <w:rsid w:val="009937F6"/>
    <w:rsid w:val="00993A8A"/>
    <w:rsid w:val="00997F54"/>
    <w:rsid w:val="009A07C7"/>
    <w:rsid w:val="009A14BE"/>
    <w:rsid w:val="009A2F6E"/>
    <w:rsid w:val="009A341F"/>
    <w:rsid w:val="009A3A03"/>
    <w:rsid w:val="009A4369"/>
    <w:rsid w:val="009A7830"/>
    <w:rsid w:val="009C4DE6"/>
    <w:rsid w:val="009D60BF"/>
    <w:rsid w:val="009E2E8D"/>
    <w:rsid w:val="009E3AD1"/>
    <w:rsid w:val="009E497B"/>
    <w:rsid w:val="009E63B5"/>
    <w:rsid w:val="009E7879"/>
    <w:rsid w:val="009F0A53"/>
    <w:rsid w:val="009F0CA1"/>
    <w:rsid w:val="00A03F95"/>
    <w:rsid w:val="00A10923"/>
    <w:rsid w:val="00A10D65"/>
    <w:rsid w:val="00A115C4"/>
    <w:rsid w:val="00A1173A"/>
    <w:rsid w:val="00A165A2"/>
    <w:rsid w:val="00A16CE4"/>
    <w:rsid w:val="00A17C8A"/>
    <w:rsid w:val="00A211AE"/>
    <w:rsid w:val="00A300BA"/>
    <w:rsid w:val="00A30CA5"/>
    <w:rsid w:val="00A334CB"/>
    <w:rsid w:val="00A45EB8"/>
    <w:rsid w:val="00A47069"/>
    <w:rsid w:val="00A5128C"/>
    <w:rsid w:val="00A52A70"/>
    <w:rsid w:val="00A52E8E"/>
    <w:rsid w:val="00A56E19"/>
    <w:rsid w:val="00A57436"/>
    <w:rsid w:val="00A600CD"/>
    <w:rsid w:val="00A6148B"/>
    <w:rsid w:val="00A6198B"/>
    <w:rsid w:val="00A619E4"/>
    <w:rsid w:val="00A66C62"/>
    <w:rsid w:val="00A72945"/>
    <w:rsid w:val="00A72CC0"/>
    <w:rsid w:val="00A736D6"/>
    <w:rsid w:val="00A9286C"/>
    <w:rsid w:val="00AA5C22"/>
    <w:rsid w:val="00AA6E04"/>
    <w:rsid w:val="00AB02D2"/>
    <w:rsid w:val="00AB4C1C"/>
    <w:rsid w:val="00AB5B57"/>
    <w:rsid w:val="00AB6E97"/>
    <w:rsid w:val="00AC0860"/>
    <w:rsid w:val="00AC2B6F"/>
    <w:rsid w:val="00AC6270"/>
    <w:rsid w:val="00AC7070"/>
    <w:rsid w:val="00AD0F74"/>
    <w:rsid w:val="00AD5808"/>
    <w:rsid w:val="00AD5F8C"/>
    <w:rsid w:val="00AE0306"/>
    <w:rsid w:val="00AE1847"/>
    <w:rsid w:val="00AE1944"/>
    <w:rsid w:val="00AE1AB3"/>
    <w:rsid w:val="00AE61B3"/>
    <w:rsid w:val="00AE74FA"/>
    <w:rsid w:val="00AE78CE"/>
    <w:rsid w:val="00AF159B"/>
    <w:rsid w:val="00AF2D85"/>
    <w:rsid w:val="00AF7D22"/>
    <w:rsid w:val="00B038D3"/>
    <w:rsid w:val="00B04620"/>
    <w:rsid w:val="00B04BAA"/>
    <w:rsid w:val="00B0674C"/>
    <w:rsid w:val="00B0699E"/>
    <w:rsid w:val="00B06CF7"/>
    <w:rsid w:val="00B0712A"/>
    <w:rsid w:val="00B07EB5"/>
    <w:rsid w:val="00B12E36"/>
    <w:rsid w:val="00B141A9"/>
    <w:rsid w:val="00B14826"/>
    <w:rsid w:val="00B16554"/>
    <w:rsid w:val="00B20D60"/>
    <w:rsid w:val="00B24B0A"/>
    <w:rsid w:val="00B27ED9"/>
    <w:rsid w:val="00B34430"/>
    <w:rsid w:val="00B34B68"/>
    <w:rsid w:val="00B35A85"/>
    <w:rsid w:val="00B3729D"/>
    <w:rsid w:val="00B37336"/>
    <w:rsid w:val="00B55110"/>
    <w:rsid w:val="00B55441"/>
    <w:rsid w:val="00B579C2"/>
    <w:rsid w:val="00B60791"/>
    <w:rsid w:val="00B6105F"/>
    <w:rsid w:val="00B64DE0"/>
    <w:rsid w:val="00B674E2"/>
    <w:rsid w:val="00B67CFD"/>
    <w:rsid w:val="00B80288"/>
    <w:rsid w:val="00B81CF1"/>
    <w:rsid w:val="00B8690C"/>
    <w:rsid w:val="00B903AE"/>
    <w:rsid w:val="00B93D99"/>
    <w:rsid w:val="00B9536F"/>
    <w:rsid w:val="00BA03DE"/>
    <w:rsid w:val="00BA0D50"/>
    <w:rsid w:val="00BA2FAB"/>
    <w:rsid w:val="00BA5E0D"/>
    <w:rsid w:val="00BB38B7"/>
    <w:rsid w:val="00BB704D"/>
    <w:rsid w:val="00BC1355"/>
    <w:rsid w:val="00BC17DE"/>
    <w:rsid w:val="00BC4163"/>
    <w:rsid w:val="00BD2D04"/>
    <w:rsid w:val="00BD527F"/>
    <w:rsid w:val="00BE04FD"/>
    <w:rsid w:val="00BE4A86"/>
    <w:rsid w:val="00BE76F2"/>
    <w:rsid w:val="00BF13F8"/>
    <w:rsid w:val="00BF2681"/>
    <w:rsid w:val="00BF7EF5"/>
    <w:rsid w:val="00C001CC"/>
    <w:rsid w:val="00C01DEA"/>
    <w:rsid w:val="00C02071"/>
    <w:rsid w:val="00C07AE9"/>
    <w:rsid w:val="00C12CB5"/>
    <w:rsid w:val="00C13544"/>
    <w:rsid w:val="00C15F5B"/>
    <w:rsid w:val="00C16D29"/>
    <w:rsid w:val="00C27C2D"/>
    <w:rsid w:val="00C364DE"/>
    <w:rsid w:val="00C37664"/>
    <w:rsid w:val="00C37D0B"/>
    <w:rsid w:val="00C37E16"/>
    <w:rsid w:val="00C40E0B"/>
    <w:rsid w:val="00C4123B"/>
    <w:rsid w:val="00C4684D"/>
    <w:rsid w:val="00C46E35"/>
    <w:rsid w:val="00C50A62"/>
    <w:rsid w:val="00C517E0"/>
    <w:rsid w:val="00C51BBF"/>
    <w:rsid w:val="00C55B58"/>
    <w:rsid w:val="00C84281"/>
    <w:rsid w:val="00C876B8"/>
    <w:rsid w:val="00C9138B"/>
    <w:rsid w:val="00CA1062"/>
    <w:rsid w:val="00CA1BE3"/>
    <w:rsid w:val="00CA4592"/>
    <w:rsid w:val="00CB0A6B"/>
    <w:rsid w:val="00CB127F"/>
    <w:rsid w:val="00CB1F12"/>
    <w:rsid w:val="00CB29BD"/>
    <w:rsid w:val="00CB3373"/>
    <w:rsid w:val="00CB6461"/>
    <w:rsid w:val="00CC0505"/>
    <w:rsid w:val="00CC20E0"/>
    <w:rsid w:val="00CC3A18"/>
    <w:rsid w:val="00CC54DB"/>
    <w:rsid w:val="00CC75A3"/>
    <w:rsid w:val="00CD0D90"/>
    <w:rsid w:val="00CD2A44"/>
    <w:rsid w:val="00CD565B"/>
    <w:rsid w:val="00CD696C"/>
    <w:rsid w:val="00CD72C7"/>
    <w:rsid w:val="00CD7D16"/>
    <w:rsid w:val="00CE0D6D"/>
    <w:rsid w:val="00CE5090"/>
    <w:rsid w:val="00CE68A6"/>
    <w:rsid w:val="00CF3EE0"/>
    <w:rsid w:val="00D0410A"/>
    <w:rsid w:val="00D05916"/>
    <w:rsid w:val="00D157EA"/>
    <w:rsid w:val="00D16EFF"/>
    <w:rsid w:val="00D17B24"/>
    <w:rsid w:val="00D20B79"/>
    <w:rsid w:val="00D25338"/>
    <w:rsid w:val="00D2775F"/>
    <w:rsid w:val="00D3174E"/>
    <w:rsid w:val="00D3177E"/>
    <w:rsid w:val="00D3625A"/>
    <w:rsid w:val="00D51105"/>
    <w:rsid w:val="00D55F1E"/>
    <w:rsid w:val="00D67521"/>
    <w:rsid w:val="00D80DA2"/>
    <w:rsid w:val="00D81649"/>
    <w:rsid w:val="00D81930"/>
    <w:rsid w:val="00D82064"/>
    <w:rsid w:val="00D83F73"/>
    <w:rsid w:val="00D94D4B"/>
    <w:rsid w:val="00D96BED"/>
    <w:rsid w:val="00DA779C"/>
    <w:rsid w:val="00DA7DB7"/>
    <w:rsid w:val="00DB3415"/>
    <w:rsid w:val="00DB740A"/>
    <w:rsid w:val="00DC0028"/>
    <w:rsid w:val="00DC09F3"/>
    <w:rsid w:val="00DC115A"/>
    <w:rsid w:val="00DC46B7"/>
    <w:rsid w:val="00DC528D"/>
    <w:rsid w:val="00DC6040"/>
    <w:rsid w:val="00DC7BB0"/>
    <w:rsid w:val="00DD2265"/>
    <w:rsid w:val="00DD42DF"/>
    <w:rsid w:val="00DD4EDE"/>
    <w:rsid w:val="00DD54BC"/>
    <w:rsid w:val="00DD65E3"/>
    <w:rsid w:val="00DD7EA3"/>
    <w:rsid w:val="00DF3EB0"/>
    <w:rsid w:val="00DF494E"/>
    <w:rsid w:val="00DF5255"/>
    <w:rsid w:val="00DF73F9"/>
    <w:rsid w:val="00DF7BAC"/>
    <w:rsid w:val="00DF7F6C"/>
    <w:rsid w:val="00E063AB"/>
    <w:rsid w:val="00E170B1"/>
    <w:rsid w:val="00E20185"/>
    <w:rsid w:val="00E24AD4"/>
    <w:rsid w:val="00E2658F"/>
    <w:rsid w:val="00E274F4"/>
    <w:rsid w:val="00E3321E"/>
    <w:rsid w:val="00E36DFA"/>
    <w:rsid w:val="00E435E2"/>
    <w:rsid w:val="00E44F8F"/>
    <w:rsid w:val="00E46251"/>
    <w:rsid w:val="00E46ECE"/>
    <w:rsid w:val="00E4792A"/>
    <w:rsid w:val="00E5222C"/>
    <w:rsid w:val="00E577D4"/>
    <w:rsid w:val="00E66847"/>
    <w:rsid w:val="00E721A7"/>
    <w:rsid w:val="00E72548"/>
    <w:rsid w:val="00E76B75"/>
    <w:rsid w:val="00E8087B"/>
    <w:rsid w:val="00E830DA"/>
    <w:rsid w:val="00E837D5"/>
    <w:rsid w:val="00E83EB4"/>
    <w:rsid w:val="00E84FF0"/>
    <w:rsid w:val="00E85CEF"/>
    <w:rsid w:val="00E87D7F"/>
    <w:rsid w:val="00E96061"/>
    <w:rsid w:val="00EA2E89"/>
    <w:rsid w:val="00EA3479"/>
    <w:rsid w:val="00EB1918"/>
    <w:rsid w:val="00EB2D1C"/>
    <w:rsid w:val="00EB2D1F"/>
    <w:rsid w:val="00EB4748"/>
    <w:rsid w:val="00EB6136"/>
    <w:rsid w:val="00EB78AA"/>
    <w:rsid w:val="00EC3066"/>
    <w:rsid w:val="00EC4259"/>
    <w:rsid w:val="00EC46BE"/>
    <w:rsid w:val="00EC5A93"/>
    <w:rsid w:val="00ED5C6B"/>
    <w:rsid w:val="00ED631F"/>
    <w:rsid w:val="00EE2290"/>
    <w:rsid w:val="00EE2849"/>
    <w:rsid w:val="00EE685E"/>
    <w:rsid w:val="00EE7D95"/>
    <w:rsid w:val="00EF18B3"/>
    <w:rsid w:val="00EF5CB7"/>
    <w:rsid w:val="00EF6CFD"/>
    <w:rsid w:val="00EF73F0"/>
    <w:rsid w:val="00EF740B"/>
    <w:rsid w:val="00F0098A"/>
    <w:rsid w:val="00F03429"/>
    <w:rsid w:val="00F03C68"/>
    <w:rsid w:val="00F05A5F"/>
    <w:rsid w:val="00F129FD"/>
    <w:rsid w:val="00F17B70"/>
    <w:rsid w:val="00F24977"/>
    <w:rsid w:val="00F30D14"/>
    <w:rsid w:val="00F34252"/>
    <w:rsid w:val="00F352C6"/>
    <w:rsid w:val="00F35A87"/>
    <w:rsid w:val="00F36C76"/>
    <w:rsid w:val="00F43DAB"/>
    <w:rsid w:val="00F447A3"/>
    <w:rsid w:val="00F50FFB"/>
    <w:rsid w:val="00F551D4"/>
    <w:rsid w:val="00F647CC"/>
    <w:rsid w:val="00F64CA7"/>
    <w:rsid w:val="00F6663A"/>
    <w:rsid w:val="00F71739"/>
    <w:rsid w:val="00F76CD7"/>
    <w:rsid w:val="00F76DC6"/>
    <w:rsid w:val="00F76F85"/>
    <w:rsid w:val="00F82CE6"/>
    <w:rsid w:val="00F84770"/>
    <w:rsid w:val="00F91AEA"/>
    <w:rsid w:val="00F9490C"/>
    <w:rsid w:val="00F96E8A"/>
    <w:rsid w:val="00FA212D"/>
    <w:rsid w:val="00FA5529"/>
    <w:rsid w:val="00FA687F"/>
    <w:rsid w:val="00FA7912"/>
    <w:rsid w:val="00FB1C39"/>
    <w:rsid w:val="00FC0B95"/>
    <w:rsid w:val="00FC2702"/>
    <w:rsid w:val="00FC52A8"/>
    <w:rsid w:val="00FC71B5"/>
    <w:rsid w:val="00FC751E"/>
    <w:rsid w:val="00FD0A82"/>
    <w:rsid w:val="00FD34FE"/>
    <w:rsid w:val="00FD7BED"/>
    <w:rsid w:val="00FF1057"/>
    <w:rsid w:val="00FF2919"/>
    <w:rsid w:val="00FF7405"/>
    <w:rsid w:val="00FF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D1FEDB"/>
  <w15:chartTrackingRefBased/>
  <w15:docId w15:val="{645B5899-4137-4903-BEB2-5D17C2D1D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540F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D73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ind w:left="708"/>
      <w:jc w:val="both"/>
      <w:outlineLvl w:val="3"/>
    </w:pPr>
    <w:rPr>
      <w:rFonts w:ascii="Arial" w:hAnsi="Arial"/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rPr>
      <w:color w:val="0000FF"/>
      <w:u w:val="single"/>
    </w:rPr>
  </w:style>
  <w:style w:type="paragraph" w:customStyle="1" w:styleId="ABLOCKPARA">
    <w:name w:val="A BLOCK PARA"/>
    <w:basedOn w:val="Normal"/>
    <w:rsid w:val="00231128"/>
    <w:rPr>
      <w:rFonts w:ascii="Book Antiqua" w:hAnsi="Book Antiqua"/>
      <w:sz w:val="22"/>
      <w:szCs w:val="20"/>
      <w:lang w:eastAsia="en-US"/>
    </w:rPr>
  </w:style>
  <w:style w:type="table" w:styleId="TableGrid">
    <w:name w:val="Table Grid"/>
    <w:basedOn w:val="TableNormal"/>
    <w:rsid w:val="002311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31128"/>
    <w:pPr>
      <w:tabs>
        <w:tab w:val="center" w:pos="4320"/>
        <w:tab w:val="right" w:pos="8640"/>
      </w:tabs>
      <w:ind w:left="1080"/>
    </w:pPr>
    <w:rPr>
      <w:rFonts w:ascii="Book Antiqua" w:hAnsi="Book Antiqua"/>
      <w:sz w:val="22"/>
      <w:szCs w:val="20"/>
      <w:lang w:eastAsia="en-US"/>
    </w:rPr>
  </w:style>
  <w:style w:type="paragraph" w:styleId="BalloonText">
    <w:name w:val="Balloon Text"/>
    <w:basedOn w:val="Normal"/>
    <w:semiHidden/>
    <w:rsid w:val="0056008D"/>
    <w:rPr>
      <w:rFonts w:ascii="Tahoma" w:hAnsi="Tahoma" w:cs="Tahoma"/>
      <w:sz w:val="16"/>
      <w:szCs w:val="16"/>
    </w:rPr>
  </w:style>
  <w:style w:type="paragraph" w:customStyle="1" w:styleId="Realizaes">
    <w:name w:val="Realizações"/>
    <w:basedOn w:val="BodyText"/>
    <w:rsid w:val="00F352C6"/>
    <w:pPr>
      <w:autoSpaceDE w:val="0"/>
      <w:autoSpaceDN w:val="0"/>
      <w:spacing w:after="60" w:line="240" w:lineRule="atLeast"/>
      <w:ind w:left="240" w:hanging="240"/>
      <w:jc w:val="both"/>
    </w:pPr>
    <w:rPr>
      <w:rFonts w:ascii="Garamond" w:hAnsi="Garamond" w:cs="Garamond"/>
      <w:sz w:val="22"/>
      <w:szCs w:val="22"/>
      <w:lang w:eastAsia="en-US"/>
    </w:rPr>
  </w:style>
  <w:style w:type="paragraph" w:styleId="BodyText">
    <w:name w:val="Body Text"/>
    <w:basedOn w:val="Normal"/>
    <w:rsid w:val="00F352C6"/>
    <w:pPr>
      <w:spacing w:after="120"/>
    </w:pPr>
  </w:style>
  <w:style w:type="paragraph" w:customStyle="1" w:styleId="Nomedaempresa">
    <w:name w:val="Nome da empresa"/>
    <w:basedOn w:val="Normal"/>
    <w:next w:val="Cargo"/>
    <w:rsid w:val="00974A30"/>
    <w:pPr>
      <w:tabs>
        <w:tab w:val="left" w:pos="1440"/>
        <w:tab w:val="right" w:pos="6480"/>
      </w:tabs>
      <w:autoSpaceDE w:val="0"/>
      <w:autoSpaceDN w:val="0"/>
      <w:spacing w:before="220" w:line="220" w:lineRule="atLeast"/>
    </w:pPr>
    <w:rPr>
      <w:rFonts w:ascii="Garamond" w:hAnsi="Garamond" w:cs="Garamond"/>
      <w:sz w:val="22"/>
      <w:szCs w:val="22"/>
      <w:lang w:eastAsia="en-US"/>
    </w:rPr>
  </w:style>
  <w:style w:type="paragraph" w:customStyle="1" w:styleId="Cargo">
    <w:name w:val="Cargo"/>
    <w:next w:val="Realizaes"/>
    <w:rsid w:val="00974A30"/>
    <w:pPr>
      <w:autoSpaceDE w:val="0"/>
      <w:autoSpaceDN w:val="0"/>
      <w:spacing w:before="40" w:after="40" w:line="220" w:lineRule="atLeast"/>
    </w:pPr>
    <w:rPr>
      <w:rFonts w:ascii="Garamond" w:hAnsi="Garamond" w:cs="Garamond"/>
      <w:i/>
      <w:iCs/>
      <w:spacing w:val="5"/>
      <w:sz w:val="23"/>
      <w:szCs w:val="23"/>
      <w:lang w:eastAsia="en-US"/>
    </w:rPr>
  </w:style>
  <w:style w:type="paragraph" w:customStyle="1" w:styleId="descdetalhe">
    <w:name w:val="descdetalhe"/>
    <w:basedOn w:val="Normal"/>
    <w:rsid w:val="0006370B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06370B"/>
    <w:rPr>
      <w:b/>
      <w:bCs/>
    </w:rPr>
  </w:style>
  <w:style w:type="character" w:customStyle="1" w:styleId="texto111">
    <w:name w:val="texto111"/>
    <w:rsid w:val="0006370B"/>
    <w:rPr>
      <w:rFonts w:ascii="Arial" w:hAnsi="Arial" w:cs="Arial" w:hint="default"/>
      <w:b w:val="0"/>
      <w:bCs w:val="0"/>
      <w:color w:val="000000"/>
      <w:sz w:val="17"/>
      <w:szCs w:val="17"/>
    </w:rPr>
  </w:style>
  <w:style w:type="character" w:customStyle="1" w:styleId="apple-converted-space">
    <w:name w:val="apple-converted-space"/>
    <w:rsid w:val="00170911"/>
  </w:style>
  <w:style w:type="character" w:customStyle="1" w:styleId="texto11">
    <w:name w:val="texto11"/>
    <w:rsid w:val="003B17CD"/>
  </w:style>
  <w:style w:type="character" w:styleId="UnresolvedMention">
    <w:name w:val="Unresolved Mention"/>
    <w:uiPriority w:val="99"/>
    <w:semiHidden/>
    <w:unhideWhenUsed/>
    <w:rsid w:val="007118F9"/>
    <w:rPr>
      <w:color w:val="605E5C"/>
      <w:shd w:val="clear" w:color="auto" w:fill="E1DFDD"/>
    </w:rPr>
  </w:style>
  <w:style w:type="character" w:customStyle="1" w:styleId="position-skills-entitytitle">
    <w:name w:val="position-skills-entity__title"/>
    <w:basedOn w:val="DefaultParagraphFont"/>
    <w:rsid w:val="00A45EB8"/>
  </w:style>
  <w:style w:type="character" w:customStyle="1" w:styleId="position-skills-entityitem">
    <w:name w:val="position-skills-entity__item"/>
    <w:basedOn w:val="DefaultParagraphFont"/>
    <w:rsid w:val="00A45EB8"/>
  </w:style>
  <w:style w:type="paragraph" w:customStyle="1" w:styleId="Default">
    <w:name w:val="Default"/>
    <w:rsid w:val="004C77E0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D2A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D2A44"/>
    <w:rPr>
      <w:rFonts w:ascii="Courier New" w:hAnsi="Courier New" w:cs="Courier New"/>
    </w:rPr>
  </w:style>
  <w:style w:type="paragraph" w:customStyle="1" w:styleId="EUResumeheading1">
    <w:name w:val="EU Resume heading1"/>
    <w:basedOn w:val="Normal"/>
    <w:next w:val="Normal"/>
    <w:rsid w:val="00D20B79"/>
    <w:pPr>
      <w:spacing w:before="120" w:after="120" w:line="278" w:lineRule="auto"/>
      <w:jc w:val="both"/>
    </w:pPr>
    <w:rPr>
      <w:rFonts w:ascii="Arial Black" w:eastAsiaTheme="minorHAnsi" w:hAnsi="Arial Black" w:cstheme="minorBidi"/>
      <w:color w:val="111B3F"/>
      <w:kern w:val="2"/>
      <w:sz w:val="44"/>
      <w:szCs w:val="20"/>
      <w:lang w:val="en-ZA"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E20185"/>
    <w:pPr>
      <w:ind w:left="720"/>
      <w:contextualSpacing/>
    </w:pPr>
  </w:style>
  <w:style w:type="paragraph" w:styleId="Footer">
    <w:name w:val="footer"/>
    <w:basedOn w:val="Normal"/>
    <w:link w:val="FooterChar"/>
    <w:rsid w:val="007535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53582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3D73BD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iolaa\Desktop\Curriculos\CV_Accenture_DIEGO%20FRANSOZ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aab39e-1284-43d6-b81a-ee7821df67e2" xsi:nil="true"/>
    <lcf76f155ced4ddcb4097134ff3c332f xmlns="476a9f98-da64-4d90-b0a3-12804935678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5FEB30FA4B93458443FD7FF36A3B5A" ma:contentTypeVersion="14" ma:contentTypeDescription="Crie um novo documento." ma:contentTypeScope="" ma:versionID="b29028eb6ad316e10af31711800b70d7">
  <xsd:schema xmlns:xsd="http://www.w3.org/2001/XMLSchema" xmlns:xs="http://www.w3.org/2001/XMLSchema" xmlns:p="http://schemas.microsoft.com/office/2006/metadata/properties" xmlns:ns2="476a9f98-da64-4d90-b0a3-12804935678d" xmlns:ns3="59aab39e-1284-43d6-b81a-ee7821df67e2" targetNamespace="http://schemas.microsoft.com/office/2006/metadata/properties" ma:root="true" ma:fieldsID="07ecc134d39d3b69cd720cd74c189494" ns2:_="" ns3:_="">
    <xsd:import namespace="476a9f98-da64-4d90-b0a3-12804935678d"/>
    <xsd:import namespace="59aab39e-1284-43d6-b81a-ee7821df67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a9f98-da64-4d90-b0a3-1280493567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42bb1f3-1a38-47a3-907d-1ed3ec3ebf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ab39e-1284-43d6-b81a-ee7821df67e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f2df41b-feed-428e-92ce-f61baddc0f38}" ma:internalName="TaxCatchAll" ma:showField="CatchAllData" ma:web="59aab39e-1284-43d6-b81a-ee7821df67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75E0CD-F1DF-4ADB-9A14-ED078B211F02}">
  <ds:schemaRefs>
    <ds:schemaRef ds:uri="http://schemas.microsoft.com/office/2006/metadata/properties"/>
    <ds:schemaRef ds:uri="http://schemas.microsoft.com/office/infopath/2007/PartnerControls"/>
    <ds:schemaRef ds:uri="59aab39e-1284-43d6-b81a-ee7821df67e2"/>
    <ds:schemaRef ds:uri="476a9f98-da64-4d90-b0a3-12804935678d"/>
  </ds:schemaRefs>
</ds:datastoreItem>
</file>

<file path=customXml/itemProps2.xml><?xml version="1.0" encoding="utf-8"?>
<ds:datastoreItem xmlns:ds="http://schemas.openxmlformats.org/officeDocument/2006/customXml" ds:itemID="{2E972B54-FE40-409F-B58E-C6EA709981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33A34D5-A345-4164-B1D5-5C0E867BCF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6484FD-92B8-460D-9751-681B31889FA9}"/>
</file>

<file path=docMetadata/LabelInfo.xml><?xml version="1.0" encoding="utf-8"?>
<clbl:labelList xmlns:clbl="http://schemas.microsoft.com/office/2020/mipLabelMetadata">
  <clbl:label id="{757d31a6-a9cb-41ce-86f0-728fa93cddbe}" enabled="1" method="Standard" siteId="{28a68a67-2aec-44ca-9adf-62bb8ebcbc4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CV_Accenture_DIEGO FRANSOZO</Template>
  <TotalTime>1307</TotalTime>
  <Pages>6</Pages>
  <Words>2488</Words>
  <Characters>14885</Characters>
  <Application>Microsoft Office Word</Application>
  <DocSecurity>0</DocSecurity>
  <Lines>372</Lines>
  <Paragraphs>259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Eduardo Soares Torres</vt:lpstr>
      <vt:lpstr>Eduardo Soares Torres</vt:lpstr>
    </vt:vector>
  </TitlesOfParts>
  <Company>Golden Services</Company>
  <LinksUpToDate>false</LinksUpToDate>
  <CharactersWithSpaces>17114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Eduardo Soares Torres</dc:title>
  <dc:subject/>
  <dc:creator>Loiola, Ana</dc:creator>
  <cp:keywords/>
  <cp:lastModifiedBy>Kelly, Aline</cp:lastModifiedBy>
  <cp:revision>181</cp:revision>
  <cp:lastPrinted>2024-04-10T19:20:00Z</cp:lastPrinted>
  <dcterms:created xsi:type="dcterms:W3CDTF">2025-11-11T17:44:00Z</dcterms:created>
  <dcterms:modified xsi:type="dcterms:W3CDTF">2026-01-06T11:09:00Z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0x010100475FEB30FA4B93458443FD7FF36A3B5A</vt:lpwstr>
  </property>
  <property fmtid="{D5CDD505-2E9C-101B-9397-08002B2CF9AE}" pid="4" name="MediaServiceImageTags">
    <vt:lpwstr/>
  </property>
</Properties>
</file>